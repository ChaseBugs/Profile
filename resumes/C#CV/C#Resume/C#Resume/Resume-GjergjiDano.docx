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Tr="00B76FE9">
        <w:tc>
          <w:tcPr>
            <w:tcW w:w="5008" w:type="dxa"/>
            <w:vAlign w:val="bottom"/>
          </w:tcPr>
          <w:p w:rsidR="00C84833" w:rsidRPr="00B0569C" w:rsidRDefault="00B0569C" w:rsidP="00B0569C">
            <w:pPr>
              <w:pStyle w:val="Title"/>
              <w:spacing w:line="360" w:lineRule="auto"/>
              <w:rPr>
                <w:sz w:val="48"/>
                <w:szCs w:val="48"/>
              </w:rPr>
            </w:pPr>
            <w:r w:rsidRPr="00B0569C">
              <w:rPr>
                <w:sz w:val="48"/>
                <w:szCs w:val="48"/>
              </w:rPr>
              <w:t xml:space="preserve">Gjergji </w:t>
            </w:r>
            <w:proofErr w:type="spellStart"/>
            <w:r w:rsidRPr="00B0569C">
              <w:rPr>
                <w:sz w:val="48"/>
                <w:szCs w:val="48"/>
              </w:rPr>
              <w:t>Dano</w:t>
            </w:r>
            <w:proofErr w:type="spellEnd"/>
          </w:p>
        </w:tc>
        <w:tc>
          <w:tcPr>
            <w:tcW w:w="4352" w:type="dxa"/>
            <w:vAlign w:val="bottom"/>
          </w:tcPr>
          <w:p w:rsidR="00D92B95" w:rsidRDefault="00D92B95" w:rsidP="009D3336">
            <w:pPr>
              <w:pStyle w:val="Header"/>
            </w:pPr>
          </w:p>
        </w:tc>
      </w:tr>
    </w:tbl>
    <w:p w:rsidR="00B76FE9" w:rsidRPr="00E74987" w:rsidRDefault="00B76FE9" w:rsidP="00B76FE9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 xml:space="preserve">I am a senior .net developer </w:t>
      </w:r>
      <w:r w:rsidRPr="00E74987">
        <w:rPr>
          <w:rFonts w:ascii="Calibri" w:eastAsia="Malgun Gothic" w:hAnsi="Calibri" w:cs="Calibri"/>
          <w:color w:val="000000"/>
          <w:lang w:eastAsia="ko-KR"/>
        </w:rPr>
        <w:t>hav</w:t>
      </w:r>
      <w:r>
        <w:rPr>
          <w:rFonts w:ascii="Calibri" w:eastAsia="Malgun Gothic" w:hAnsi="Calibri" w:cs="Calibri"/>
          <w:color w:val="000000"/>
          <w:lang w:eastAsia="ko-KR"/>
        </w:rPr>
        <w:t>ing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10+ years</w:t>
      </w:r>
      <w:r>
        <w:rPr>
          <w:rFonts w:ascii="Calibri" w:eastAsia="Malgun Gothic" w:hAnsi="Calibri" w:cs="Calibri"/>
          <w:color w:val="000000"/>
          <w:lang w:eastAsia="ko-KR"/>
        </w:rPr>
        <w:t xml:space="preserve"> of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experience </w:t>
      </w:r>
      <w:r>
        <w:rPr>
          <w:rFonts w:ascii="Calibri" w:eastAsia="Malgun Gothic" w:hAnsi="Calibri" w:cs="Calibri"/>
          <w:color w:val="000000"/>
          <w:lang w:eastAsia="ko-KR"/>
        </w:rPr>
        <w:t>working with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="00D53F9C">
        <w:rPr>
          <w:rFonts w:ascii="Calibri" w:eastAsia="Malgun Gothic" w:hAnsi="Calibri" w:cs="Calibri"/>
          <w:color w:val="000000"/>
          <w:lang w:eastAsia="ko-KR"/>
        </w:rPr>
        <w:t>Microsoft-stack</w:t>
      </w:r>
      <w:r>
        <w:rPr>
          <w:rFonts w:ascii="Calibri" w:eastAsia="Malgun Gothic" w:hAnsi="Calibri" w:cs="Calibri"/>
          <w:color w:val="000000"/>
          <w:lang w:eastAsia="ko-KR"/>
        </w:rPr>
        <w:t xml:space="preserve"> technologies.</w:t>
      </w:r>
    </w:p>
    <w:p w:rsidR="00AD13CB" w:rsidRDefault="008F6BA5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DF36B2DD64294C6FAD155B0753299677"/>
          </w:placeholder>
          <w:temporary/>
          <w:showingPlcHdr/>
          <w15:appearance w15:val="hidden"/>
        </w:sdtPr>
        <w:sdtEndPr/>
        <w:sdtContent>
          <w:r w:rsidR="004937AE"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800"/>
        <w:gridCol w:w="4560"/>
      </w:tblGrid>
      <w:tr w:rsidR="005B1D68" w:rsidTr="00564951">
        <w:tc>
          <w:tcPr>
            <w:tcW w:w="4680" w:type="dxa"/>
          </w:tcPr>
          <w:p w:rsidR="005B1D68" w:rsidRDefault="00B76FE9" w:rsidP="00BC7376">
            <w:pPr>
              <w:pStyle w:val="ListBullet"/>
              <w:numPr>
                <w:ilvl w:val="0"/>
                <w:numId w:val="4"/>
              </w:numPr>
            </w:pPr>
            <w:r>
              <w:t>.Net</w:t>
            </w:r>
          </w:p>
          <w:p w:rsidR="00752315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.Net Core</w:t>
            </w:r>
          </w:p>
          <w:p w:rsidR="00623591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ASP.NET MVC</w:t>
            </w:r>
          </w:p>
          <w:p w:rsidR="00623591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C/C++/C# Programming</w:t>
            </w:r>
          </w:p>
          <w:p w:rsidR="00B0569C" w:rsidRPr="004937AE" w:rsidRDefault="00B0569C" w:rsidP="00623591">
            <w:pPr>
              <w:pStyle w:val="ListBullet"/>
              <w:numPr>
                <w:ilvl w:val="0"/>
                <w:numId w:val="4"/>
              </w:numPr>
            </w:pPr>
            <w:r>
              <w:t>Html/</w:t>
            </w:r>
            <w:proofErr w:type="spellStart"/>
            <w:r>
              <w:t>Css</w:t>
            </w:r>
            <w:proofErr w:type="spellEnd"/>
            <w:r>
              <w:t>/Bootstrap/</w:t>
            </w:r>
            <w:proofErr w:type="spellStart"/>
            <w:r>
              <w:t>Javascript</w:t>
            </w:r>
            <w:proofErr w:type="spellEnd"/>
            <w:r>
              <w:t>/jQuery/Typescript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5B1D68" w:rsidRDefault="00B76FE9" w:rsidP="00BC7376">
            <w:pPr>
              <w:pStyle w:val="ListBullet"/>
            </w:pPr>
            <w:r>
              <w:t>WPF/</w:t>
            </w:r>
            <w:proofErr w:type="spellStart"/>
            <w:r>
              <w:t>WinForms</w:t>
            </w:r>
            <w:proofErr w:type="spellEnd"/>
          </w:p>
          <w:p w:rsidR="00752315" w:rsidRDefault="00B76FE9" w:rsidP="00BC7376">
            <w:pPr>
              <w:pStyle w:val="ListBullet"/>
            </w:pPr>
            <w:r>
              <w:t>SQL</w:t>
            </w:r>
          </w:p>
          <w:p w:rsidR="00752315" w:rsidRDefault="00B76FE9" w:rsidP="00623591">
            <w:pPr>
              <w:pStyle w:val="ListBullet"/>
            </w:pPr>
            <w:r>
              <w:t>ADO.NET / Entity Framework</w:t>
            </w:r>
          </w:p>
          <w:p w:rsidR="00623591" w:rsidRDefault="00B76FE9" w:rsidP="00623591">
            <w:pPr>
              <w:pStyle w:val="ListBullet"/>
            </w:pPr>
            <w:proofErr w:type="spellStart"/>
            <w:r>
              <w:t>Git</w:t>
            </w:r>
            <w:proofErr w:type="spellEnd"/>
            <w:r>
              <w:t>/SVN</w:t>
            </w:r>
          </w:p>
          <w:p w:rsidR="00B0569C" w:rsidRPr="004937AE" w:rsidRDefault="00B0569C" w:rsidP="00623591">
            <w:pPr>
              <w:pStyle w:val="ListBullet"/>
            </w:pPr>
            <w:r>
              <w:t>Angular.JS/React.JS/Vue.JS</w:t>
            </w:r>
          </w:p>
        </w:tc>
      </w:tr>
    </w:tbl>
    <w:p w:rsidR="005B1D68" w:rsidRDefault="008F6BA5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4D6C556D6BAB418E8C320CEAB7D6874D"/>
          </w:placeholder>
          <w:temporary/>
          <w:showingPlcHdr/>
          <w15:appearance w15:val="hidden"/>
        </w:sdtPr>
        <w:sdtEndPr/>
        <w:sdtContent>
          <w:r w:rsidR="004937AE" w:rsidRPr="00AD3FD8">
            <w:t>Experience</w:t>
          </w:r>
        </w:sdtContent>
      </w:sdt>
    </w:p>
    <w:p w:rsidR="0023705D" w:rsidRPr="00D413F9" w:rsidRDefault="00623591" w:rsidP="00D413F9">
      <w:pPr>
        <w:pStyle w:val="Heading3"/>
      </w:pPr>
      <w:r>
        <w:t>September 201</w:t>
      </w:r>
      <w:r w:rsidR="00E55FEA">
        <w:t>6</w:t>
      </w:r>
      <w:r w:rsidR="00D413F9" w:rsidRPr="00D413F9">
        <w:t xml:space="preserve"> –</w:t>
      </w:r>
      <w:r w:rsidR="00D413F9">
        <w:t xml:space="preserve"> </w:t>
      </w:r>
      <w:r w:rsidR="00E55FEA">
        <w:t>August</w:t>
      </w:r>
      <w:r>
        <w:t xml:space="preserve"> 20</w:t>
      </w:r>
      <w:r w:rsidR="00E55FEA">
        <w:t>20</w:t>
      </w:r>
    </w:p>
    <w:p w:rsidR="0023705D" w:rsidRPr="00513EFC" w:rsidRDefault="00B0569C" w:rsidP="00513EFC">
      <w:pPr>
        <w:pStyle w:val="Heading2"/>
      </w:pPr>
      <w:r w:rsidRPr="00B0569C">
        <w:t>Senior Software Developer</w:t>
      </w:r>
      <w:r w:rsidR="00E03F71">
        <w:t xml:space="preserve"> </w:t>
      </w:r>
      <w:r w:rsidR="0095272C">
        <w:t>/</w:t>
      </w:r>
      <w:r w:rsidR="005A4A49" w:rsidRPr="00513EFC">
        <w:t xml:space="preserve"> </w:t>
      </w:r>
      <w:r w:rsidRPr="00B0569C">
        <w:rPr>
          <w:rStyle w:val="Emphasis"/>
        </w:rPr>
        <w:t>Alpha Soft</w:t>
      </w:r>
    </w:p>
    <w:p w:rsidR="00623591" w:rsidRPr="00E55FEA" w:rsidRDefault="00E55FEA" w:rsidP="00B0569C">
      <w:pPr>
        <w:pStyle w:val="Heading3"/>
      </w:pPr>
      <w:r>
        <w:rPr>
          <w:rFonts w:eastAsiaTheme="minorHAnsi" w:cstheme="minorBidi"/>
          <w:caps w:val="0"/>
        </w:rPr>
        <w:t>Developed</w:t>
      </w:r>
      <w:r w:rsidR="00B0569C" w:rsidRPr="00B0569C">
        <w:rPr>
          <w:rFonts w:eastAsiaTheme="minorHAnsi" w:cstheme="minorBidi"/>
          <w:caps w:val="0"/>
        </w:rPr>
        <w:t xml:space="preserve"> </w:t>
      </w:r>
      <w:r>
        <w:rPr>
          <w:rFonts w:eastAsiaTheme="minorHAnsi" w:cstheme="minorBidi"/>
          <w:caps w:val="0"/>
        </w:rPr>
        <w:t xml:space="preserve">a number of projects as a senior software developer role such as </w:t>
      </w:r>
      <w:r w:rsidR="00B0569C" w:rsidRPr="00B0569C">
        <w:rPr>
          <w:rFonts w:eastAsiaTheme="minorHAnsi" w:cstheme="minorBidi"/>
          <w:caps w:val="0"/>
        </w:rPr>
        <w:t>Enterprise Resource Planning System</w:t>
      </w:r>
      <w:proofErr w:type="gramStart"/>
      <w:r>
        <w:rPr>
          <w:rFonts w:eastAsiaTheme="minorHAnsi" w:cstheme="minorBidi"/>
          <w:caps w:val="0"/>
        </w:rPr>
        <w:t xml:space="preserve">, </w:t>
      </w:r>
      <w:r w:rsidR="00B0569C" w:rsidRPr="00B0569C">
        <w:rPr>
          <w:rFonts w:eastAsiaTheme="minorHAnsi" w:cstheme="minorBidi"/>
          <w:caps w:val="0"/>
        </w:rPr>
        <w:t xml:space="preserve"> Employee</w:t>
      </w:r>
      <w:proofErr w:type="gramEnd"/>
      <w:r w:rsidR="00B0569C" w:rsidRPr="00B0569C">
        <w:rPr>
          <w:rFonts w:eastAsiaTheme="minorHAnsi" w:cstheme="minorBidi"/>
          <w:caps w:val="0"/>
        </w:rPr>
        <w:t xml:space="preserve"> Communication Portal</w:t>
      </w:r>
      <w:r>
        <w:rPr>
          <w:rFonts w:eastAsiaTheme="minorHAnsi" w:cstheme="minorBidi"/>
          <w:caps w:val="0"/>
        </w:rPr>
        <w:t>,</w:t>
      </w:r>
      <w:r w:rsidR="00B0569C" w:rsidRPr="00B0569C">
        <w:rPr>
          <w:rFonts w:eastAsiaTheme="minorHAnsi" w:cstheme="minorBidi"/>
          <w:caps w:val="0"/>
        </w:rPr>
        <w:t xml:space="preserve"> Microsoft Dynamics CRM Customization</w:t>
      </w:r>
      <w:r>
        <w:rPr>
          <w:rFonts w:eastAsiaTheme="minorHAnsi" w:cstheme="minorBidi"/>
          <w:caps w:val="0"/>
        </w:rPr>
        <w:t>,</w:t>
      </w:r>
      <w:r w:rsidR="00B0569C" w:rsidRPr="00B0569C">
        <w:rPr>
          <w:rFonts w:eastAsiaTheme="minorHAnsi" w:cstheme="minorBidi"/>
          <w:caps w:val="0"/>
        </w:rPr>
        <w:t xml:space="preserve"> Project Management System</w:t>
      </w:r>
      <w:r>
        <w:rPr>
          <w:rFonts w:eastAsiaTheme="minorHAnsi" w:cstheme="minorBidi"/>
          <w:caps w:val="0"/>
        </w:rPr>
        <w:t xml:space="preserve">, </w:t>
      </w:r>
      <w:r w:rsidR="00B0569C" w:rsidRPr="00B0569C">
        <w:rPr>
          <w:rFonts w:eastAsiaTheme="minorHAnsi" w:cstheme="minorBidi"/>
          <w:caps w:val="0"/>
        </w:rPr>
        <w:t xml:space="preserve"> Automated Trading Application</w:t>
      </w:r>
      <w:r>
        <w:rPr>
          <w:rFonts w:eastAsiaTheme="minorHAnsi" w:cstheme="minorBidi"/>
          <w:caps w:val="0"/>
        </w:rPr>
        <w:t xml:space="preserve">, </w:t>
      </w:r>
      <w:r w:rsidR="00B0569C" w:rsidRPr="00B0569C">
        <w:rPr>
          <w:rFonts w:eastAsiaTheme="minorHAnsi" w:cstheme="minorBidi"/>
          <w:caps w:val="0"/>
        </w:rPr>
        <w:t>Inventory Management App</w:t>
      </w:r>
      <w:r>
        <w:rPr>
          <w:rFonts w:eastAsiaTheme="minorHAnsi" w:cstheme="minorBidi"/>
          <w:caps w:val="0"/>
        </w:rPr>
        <w:t xml:space="preserve">, </w:t>
      </w:r>
      <w:r w:rsidR="00B0569C" w:rsidRPr="00B0569C">
        <w:rPr>
          <w:rFonts w:eastAsiaTheme="minorHAnsi" w:cstheme="minorBidi"/>
          <w:caps w:val="0"/>
        </w:rPr>
        <w:t>Message Capture Platform</w:t>
      </w:r>
      <w:r>
        <w:rPr>
          <w:rFonts w:eastAsiaTheme="minorHAnsi" w:cstheme="minorBidi"/>
          <w:caps w:val="0"/>
        </w:rPr>
        <w:t xml:space="preserve">, </w:t>
      </w:r>
      <w:r w:rsidR="00B0569C" w:rsidRPr="00B0569C">
        <w:rPr>
          <w:rFonts w:eastAsiaTheme="minorHAnsi" w:cstheme="minorBidi"/>
          <w:caps w:val="0"/>
        </w:rPr>
        <w:t>Cloud Automation Platform</w:t>
      </w:r>
      <w:r>
        <w:t>.</w:t>
      </w:r>
    </w:p>
    <w:p w:rsidR="00D413F9" w:rsidRPr="00623591" w:rsidRDefault="00B0569C" w:rsidP="00D413F9">
      <w:pPr>
        <w:pStyle w:val="Heading3"/>
        <w:rPr>
          <w:rFonts w:eastAsiaTheme="minorHAnsi" w:cstheme="minorBidi"/>
          <w:caps w:val="0"/>
          <w:szCs w:val="22"/>
        </w:rPr>
      </w:pPr>
      <w:r>
        <w:rPr>
          <w:rFonts w:eastAsiaTheme="minorHAnsi" w:cstheme="minorBidi"/>
          <w:caps w:val="0"/>
          <w:szCs w:val="22"/>
        </w:rPr>
        <w:t>Sep</w:t>
      </w:r>
      <w:r w:rsidR="00623591">
        <w:rPr>
          <w:rFonts w:eastAsiaTheme="minorHAnsi" w:cstheme="minorBidi"/>
          <w:caps w:val="0"/>
          <w:szCs w:val="22"/>
        </w:rPr>
        <w:t xml:space="preserve"> 201</w:t>
      </w:r>
      <w:r>
        <w:rPr>
          <w:rFonts w:eastAsiaTheme="minorHAnsi" w:cstheme="minorBidi"/>
          <w:caps w:val="0"/>
          <w:szCs w:val="22"/>
        </w:rPr>
        <w:t>3</w:t>
      </w:r>
      <w:r w:rsidR="00D413F9" w:rsidRPr="00623591">
        <w:rPr>
          <w:rFonts w:eastAsiaTheme="minorHAnsi" w:cstheme="minorBidi"/>
          <w:caps w:val="0"/>
          <w:szCs w:val="22"/>
        </w:rPr>
        <w:t xml:space="preserve"> – </w:t>
      </w:r>
      <w:r>
        <w:rPr>
          <w:rFonts w:eastAsiaTheme="minorHAnsi" w:cstheme="minorBidi"/>
          <w:caps w:val="0"/>
          <w:szCs w:val="22"/>
        </w:rPr>
        <w:t>Feb</w:t>
      </w:r>
      <w:r w:rsidR="00623591">
        <w:rPr>
          <w:rFonts w:eastAsiaTheme="minorHAnsi" w:cstheme="minorBidi"/>
          <w:caps w:val="0"/>
          <w:szCs w:val="22"/>
        </w:rPr>
        <w:t xml:space="preserve"> 201</w:t>
      </w:r>
      <w:r>
        <w:rPr>
          <w:rFonts w:eastAsiaTheme="minorHAnsi" w:cstheme="minorBidi"/>
          <w:caps w:val="0"/>
          <w:szCs w:val="22"/>
        </w:rPr>
        <w:t>6</w:t>
      </w:r>
    </w:p>
    <w:p w:rsidR="00D413F9" w:rsidRPr="00513EFC" w:rsidRDefault="00B0569C" w:rsidP="00513EFC">
      <w:pPr>
        <w:pStyle w:val="Heading2"/>
      </w:pPr>
      <w:r w:rsidRPr="00B0569C">
        <w:t>Senior Software Develope</w:t>
      </w:r>
      <w:r>
        <w:t xml:space="preserve">r </w:t>
      </w:r>
      <w:r w:rsidR="0095272C">
        <w:t>/</w:t>
      </w:r>
      <w:r w:rsidR="005A4A49" w:rsidRPr="00513EFC">
        <w:t xml:space="preserve"> </w:t>
      </w:r>
      <w:r w:rsidRPr="00B0569C">
        <w:rPr>
          <w:rStyle w:val="Emphasis"/>
        </w:rPr>
        <w:t>BTC AL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 xml:space="preserve">Developed and launched </w:t>
      </w:r>
      <w:proofErr w:type="gramStart"/>
      <w:r w:rsidRPr="00B0569C">
        <w:rPr>
          <w:rFonts w:eastAsiaTheme="minorHAnsi" w:cstheme="minorBidi"/>
          <w:caps w:val="0"/>
        </w:rPr>
        <w:t>2</w:t>
      </w:r>
      <w:proofErr w:type="gramEnd"/>
      <w:r w:rsidRPr="00B0569C">
        <w:rPr>
          <w:rFonts w:eastAsiaTheme="minorHAnsi" w:cstheme="minorBidi"/>
          <w:caps w:val="0"/>
        </w:rPr>
        <w:t xml:space="preserve"> projects. The choice of technology, writing technical documentation, development of architecture. Recruitment and team management.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Lifecycle Management projects.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 xml:space="preserve">Served as </w:t>
      </w:r>
      <w:proofErr w:type="gramStart"/>
      <w:r w:rsidRPr="00B0569C">
        <w:rPr>
          <w:rFonts w:eastAsiaTheme="minorHAnsi" w:cstheme="minorBidi"/>
          <w:caps w:val="0"/>
        </w:rPr>
        <w:t>Senior</w:t>
      </w:r>
      <w:proofErr w:type="gramEnd"/>
      <w:r w:rsidRPr="00B0569C">
        <w:rPr>
          <w:rFonts w:eastAsiaTheme="minorHAnsi" w:cstheme="minorBidi"/>
          <w:caps w:val="0"/>
        </w:rPr>
        <w:t xml:space="preserve"> .net developer / Team lead.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proofErr w:type="spellStart"/>
      <w:r w:rsidRPr="00B0569C">
        <w:rPr>
          <w:rFonts w:eastAsiaTheme="minorHAnsi" w:cstheme="minorBidi"/>
          <w:caps w:val="0"/>
        </w:rPr>
        <w:t>BackEnd</w:t>
      </w:r>
      <w:proofErr w:type="spellEnd"/>
      <w:r w:rsidRPr="00B0569C">
        <w:rPr>
          <w:rFonts w:eastAsiaTheme="minorHAnsi" w:cstheme="minorBidi"/>
          <w:caps w:val="0"/>
        </w:rPr>
        <w:t>: C#, ASP.NET MVC, EF6, MSSQL, MS Azure</w:t>
      </w:r>
    </w:p>
    <w:p w:rsidR="00B76FE9" w:rsidRDefault="00B0569C" w:rsidP="00B0569C">
      <w:pPr>
        <w:pStyle w:val="Heading3"/>
        <w:rPr>
          <w:rFonts w:eastAsiaTheme="minorHAnsi" w:cstheme="minorBidi"/>
          <w:caps w:val="0"/>
        </w:rPr>
      </w:pPr>
      <w:proofErr w:type="spellStart"/>
      <w:r w:rsidRPr="00B0569C">
        <w:rPr>
          <w:rFonts w:eastAsiaTheme="minorHAnsi" w:cstheme="minorBidi"/>
          <w:caps w:val="0"/>
        </w:rPr>
        <w:t>FrontEnd</w:t>
      </w:r>
      <w:proofErr w:type="spellEnd"/>
      <w:r w:rsidRPr="00B0569C">
        <w:rPr>
          <w:rFonts w:eastAsiaTheme="minorHAnsi" w:cstheme="minorBidi"/>
          <w:caps w:val="0"/>
        </w:rPr>
        <w:t>: knockout.js, JQuery, JavaScript</w:t>
      </w:r>
      <w:r w:rsidR="00B76FE9" w:rsidRPr="00B76FE9">
        <w:rPr>
          <w:rFonts w:eastAsiaTheme="minorHAnsi" w:cstheme="minorBidi"/>
          <w:caps w:val="0"/>
        </w:rPr>
        <w:t>.</w:t>
      </w:r>
    </w:p>
    <w:p w:rsidR="00B76FE9" w:rsidRDefault="00B76FE9" w:rsidP="00B76FE9">
      <w:pPr>
        <w:pStyle w:val="Heading3"/>
        <w:rPr>
          <w:rFonts w:eastAsiaTheme="minorHAnsi" w:cstheme="minorBidi"/>
          <w:caps w:val="0"/>
        </w:rPr>
      </w:pPr>
    </w:p>
    <w:p w:rsidR="00B76FE9" w:rsidRPr="00623591" w:rsidRDefault="00B0569C" w:rsidP="00B76FE9">
      <w:pPr>
        <w:pStyle w:val="Heading3"/>
        <w:rPr>
          <w:rFonts w:eastAsiaTheme="minorHAnsi" w:cstheme="minorBidi"/>
          <w:caps w:val="0"/>
          <w:szCs w:val="22"/>
        </w:rPr>
      </w:pPr>
      <w:r>
        <w:rPr>
          <w:rFonts w:eastAsiaTheme="minorHAnsi" w:cstheme="minorBidi"/>
          <w:caps w:val="0"/>
          <w:szCs w:val="22"/>
        </w:rPr>
        <w:t>March</w:t>
      </w:r>
      <w:r w:rsidR="00B76FE9">
        <w:rPr>
          <w:rFonts w:eastAsiaTheme="minorHAnsi" w:cstheme="minorBidi"/>
          <w:caps w:val="0"/>
          <w:szCs w:val="22"/>
        </w:rPr>
        <w:t xml:space="preserve"> 201</w:t>
      </w:r>
      <w:r>
        <w:rPr>
          <w:rFonts w:eastAsiaTheme="minorHAnsi" w:cstheme="minorBidi"/>
          <w:caps w:val="0"/>
          <w:szCs w:val="22"/>
        </w:rPr>
        <w:t>0</w:t>
      </w:r>
      <w:r w:rsidR="00B76FE9" w:rsidRPr="00623591">
        <w:rPr>
          <w:rFonts w:eastAsiaTheme="minorHAnsi" w:cstheme="minorBidi"/>
          <w:caps w:val="0"/>
          <w:szCs w:val="22"/>
        </w:rPr>
        <w:t xml:space="preserve"> – </w:t>
      </w:r>
      <w:proofErr w:type="gramStart"/>
      <w:r>
        <w:rPr>
          <w:rFonts w:eastAsiaTheme="minorHAnsi" w:cstheme="minorBidi"/>
          <w:caps w:val="0"/>
          <w:szCs w:val="22"/>
        </w:rPr>
        <w:t xml:space="preserve">May </w:t>
      </w:r>
      <w:r w:rsidR="00B76FE9">
        <w:rPr>
          <w:rFonts w:eastAsiaTheme="minorHAnsi" w:cstheme="minorBidi"/>
          <w:caps w:val="0"/>
          <w:szCs w:val="22"/>
        </w:rPr>
        <w:t xml:space="preserve"> 20</w:t>
      </w:r>
      <w:r>
        <w:rPr>
          <w:rFonts w:eastAsiaTheme="minorHAnsi" w:cstheme="minorBidi"/>
          <w:caps w:val="0"/>
          <w:szCs w:val="22"/>
        </w:rPr>
        <w:t>13</w:t>
      </w:r>
      <w:proofErr w:type="gramEnd"/>
    </w:p>
    <w:p w:rsidR="00B76FE9" w:rsidRPr="00513EFC" w:rsidRDefault="00B0569C" w:rsidP="00B76FE9">
      <w:pPr>
        <w:pStyle w:val="Heading2"/>
      </w:pPr>
      <w:r w:rsidRPr="00B0569C">
        <w:t>Software Developer</w:t>
      </w:r>
      <w:r>
        <w:t xml:space="preserve"> </w:t>
      </w:r>
      <w:r w:rsidR="00B76FE9">
        <w:t>/</w:t>
      </w:r>
      <w:r w:rsidR="00B76FE9" w:rsidRPr="00513EFC">
        <w:t xml:space="preserve"> </w:t>
      </w:r>
      <w:r w:rsidRPr="00B0569C">
        <w:rPr>
          <w:rStyle w:val="Emphasis"/>
        </w:rPr>
        <w:t>MCN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Developed a number of projects.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Client app API documentation and implementation. Used by partners (</w:t>
      </w:r>
      <w:proofErr w:type="spellStart"/>
      <w:r w:rsidRPr="00B0569C">
        <w:rPr>
          <w:rFonts w:eastAsiaTheme="minorHAnsi" w:cstheme="minorBidi"/>
          <w:caps w:val="0"/>
        </w:rPr>
        <w:t>Webroot</w:t>
      </w:r>
      <w:proofErr w:type="spellEnd"/>
      <w:r w:rsidRPr="00B0569C">
        <w:rPr>
          <w:rFonts w:eastAsiaTheme="minorHAnsi" w:cstheme="minorBidi"/>
          <w:caps w:val="0"/>
        </w:rPr>
        <w:t>)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MS Exchange backup functionality.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Rewrite of VB6 project to .NET.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 xml:space="preserve">- Data </w:t>
      </w:r>
      <w:proofErr w:type="gramStart"/>
      <w:r w:rsidRPr="00B0569C">
        <w:rPr>
          <w:rFonts w:eastAsiaTheme="minorHAnsi" w:cstheme="minorBidi"/>
          <w:caps w:val="0"/>
        </w:rPr>
        <w:t>sync</w:t>
      </w:r>
      <w:proofErr w:type="gramEnd"/>
      <w:r w:rsidRPr="00B0569C">
        <w:rPr>
          <w:rFonts w:eastAsiaTheme="minorHAnsi" w:cstheme="minorBidi"/>
          <w:caps w:val="0"/>
        </w:rPr>
        <w:t xml:space="preserve"> functionality.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Automatic update application.</w:t>
      </w:r>
    </w:p>
    <w:p w:rsidR="00B0569C" w:rsidRPr="00B0569C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Live Protect: Developed and sent to live. Application detects file changes and starts backup application.</w:t>
      </w:r>
    </w:p>
    <w:p w:rsidR="00B76FE9" w:rsidRPr="00B76FE9" w:rsidRDefault="00B0569C" w:rsidP="00B0569C">
      <w:pPr>
        <w:pStyle w:val="Heading3"/>
        <w:rPr>
          <w:rFonts w:eastAsiaTheme="minorHAnsi" w:cstheme="minorBidi"/>
          <w:caps w:val="0"/>
        </w:rPr>
      </w:pPr>
      <w:r w:rsidRPr="00B0569C">
        <w:rPr>
          <w:rFonts w:eastAsiaTheme="minorHAnsi" w:cstheme="minorBidi"/>
          <w:caps w:val="0"/>
        </w:rPr>
        <w:t>- Various front- and back-end projects within product development schedule.</w:t>
      </w:r>
    </w:p>
    <w:p w:rsidR="00B76FE9" w:rsidRPr="00B76FE9" w:rsidRDefault="00B76FE9" w:rsidP="00B76FE9">
      <w:pPr>
        <w:pStyle w:val="Heading3"/>
        <w:rPr>
          <w:rFonts w:eastAsiaTheme="minorHAnsi" w:cstheme="minorBidi"/>
          <w:caps w:val="0"/>
        </w:rPr>
      </w:pPr>
    </w:p>
    <w:p w:rsidR="0070237E" w:rsidRDefault="008F6BA5" w:rsidP="00725CB5">
      <w:pPr>
        <w:pStyle w:val="Heading1"/>
      </w:pPr>
      <w:sdt>
        <w:sdtPr>
          <w:alias w:val="Education:"/>
          <w:tag w:val="Education:"/>
          <w:id w:val="543866955"/>
          <w:placeholder>
            <w:docPart w:val="718CC390904142A89DCA9DF682797DB1"/>
          </w:placeholder>
          <w:temporary/>
          <w:showingPlcHdr/>
          <w15:appearance w15:val="hidden"/>
        </w:sdtPr>
        <w:sdtEndPr/>
        <w:sdtContent>
          <w:r w:rsidR="0070237E" w:rsidRPr="0070237E">
            <w:t>Education</w:t>
          </w:r>
        </w:sdtContent>
      </w:sdt>
    </w:p>
    <w:p w:rsidR="0070237E" w:rsidRDefault="00B76FE9" w:rsidP="0070237E">
      <w:pPr>
        <w:pStyle w:val="Heading3"/>
      </w:pPr>
      <w:r>
        <w:lastRenderedPageBreak/>
        <w:t>200</w:t>
      </w:r>
      <w:r w:rsidR="00E55FEA">
        <w:t>7</w:t>
      </w:r>
      <w:r w:rsidR="00333906">
        <w:t xml:space="preserve"> - 200</w:t>
      </w:r>
      <w:r w:rsidR="00E55FEA">
        <w:t>9</w:t>
      </w:r>
    </w:p>
    <w:p w:rsidR="00434074" w:rsidRDefault="00B76FE9" w:rsidP="00693EF8">
      <w:pPr>
        <w:pStyle w:val="Heading2"/>
      </w:pPr>
      <w:r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</w:t>
      </w:r>
      <w:r w:rsidR="00E55FEA">
        <w:rPr>
          <w:rFonts w:eastAsia="Malgun Gothic"/>
          <w:color w:val="00B0F0"/>
          <w:sz w:val="28"/>
          <w:szCs w:val="28"/>
          <w:lang w:eastAsia="ko-KR"/>
        </w:rPr>
        <w:t>Science</w:t>
      </w:r>
      <w:r w:rsidRPr="00707FB3">
        <w:rPr>
          <w:rFonts w:eastAsia="Malgun Gothic"/>
          <w:color w:val="00B0F0"/>
          <w:sz w:val="28"/>
          <w:szCs w:val="28"/>
          <w:lang w:eastAsia="ko-KR"/>
        </w:rPr>
        <w:t xml:space="preserve"> </w:t>
      </w:r>
      <w:r>
        <w:rPr>
          <w:rFonts w:eastAsia="Malgun Gothic"/>
          <w:color w:val="00B0F0"/>
          <w:sz w:val="28"/>
          <w:szCs w:val="28"/>
          <w:lang w:eastAsia="ko-KR"/>
        </w:rPr>
        <w:t>(M</w:t>
      </w:r>
      <w:r w:rsidR="00E55FEA">
        <w:rPr>
          <w:rFonts w:eastAsia="Malgun Gothic"/>
          <w:color w:val="00B0F0"/>
          <w:sz w:val="28"/>
          <w:szCs w:val="28"/>
          <w:lang w:eastAsia="ko-KR"/>
        </w:rPr>
        <w:t>S</w:t>
      </w:r>
      <w:r>
        <w:rPr>
          <w:rFonts w:eastAsia="Malgun Gothic"/>
          <w:color w:val="00B0F0"/>
          <w:sz w:val="28"/>
          <w:szCs w:val="28"/>
          <w:lang w:eastAsia="ko-KR"/>
        </w:rPr>
        <w:t>C</w:t>
      </w:r>
      <w:r w:rsidR="00E55FEA">
        <w:rPr>
          <w:rFonts w:eastAsia="Malgun Gothic"/>
          <w:color w:val="00B0F0"/>
          <w:sz w:val="28"/>
          <w:szCs w:val="28"/>
          <w:lang w:eastAsia="ko-KR"/>
        </w:rPr>
        <w:t>S</w:t>
      </w:r>
      <w:r>
        <w:rPr>
          <w:rFonts w:eastAsia="Malgun Gothic"/>
          <w:color w:val="00B0F0"/>
          <w:sz w:val="28"/>
          <w:szCs w:val="28"/>
          <w:lang w:eastAsia="ko-KR"/>
        </w:rPr>
        <w:t>)</w:t>
      </w:r>
      <w:r w:rsidR="00E03F71">
        <w:t xml:space="preserve"> </w:t>
      </w:r>
      <w:r w:rsidR="0095272C">
        <w:t>/</w:t>
      </w:r>
      <w:r w:rsidR="0070237E" w:rsidRPr="00513EFC">
        <w:t xml:space="preserve"> </w:t>
      </w:r>
      <w:proofErr w:type="spellStart"/>
      <w:r w:rsidR="00E55FEA" w:rsidRPr="00E55FEA">
        <w:rPr>
          <w:rFonts w:eastAsia="Malgun Gothic" w:cstheme="minorHAnsi"/>
          <w:color w:val="000000"/>
          <w:lang w:eastAsia="ko-KR"/>
        </w:rPr>
        <w:t>Universiteti</w:t>
      </w:r>
      <w:proofErr w:type="spellEnd"/>
      <w:r w:rsidR="00E55FEA" w:rsidRPr="00E55FEA">
        <w:rPr>
          <w:rFonts w:eastAsia="Malgun Gothic" w:cstheme="minorHAnsi"/>
          <w:color w:val="000000"/>
          <w:lang w:eastAsia="ko-KR"/>
        </w:rPr>
        <w:t xml:space="preserve"> </w:t>
      </w:r>
      <w:proofErr w:type="spellStart"/>
      <w:r w:rsidR="00E55FEA" w:rsidRPr="00E55FEA">
        <w:rPr>
          <w:rFonts w:eastAsia="Malgun Gothic" w:cstheme="minorHAnsi"/>
          <w:color w:val="000000"/>
          <w:lang w:eastAsia="ko-KR"/>
        </w:rPr>
        <w:t>Politeknik</w:t>
      </w:r>
      <w:proofErr w:type="spellEnd"/>
      <w:r w:rsidR="00E55FEA" w:rsidRPr="00E55FEA">
        <w:rPr>
          <w:rFonts w:eastAsia="Malgun Gothic" w:cstheme="minorHAnsi"/>
          <w:color w:val="000000"/>
          <w:lang w:eastAsia="ko-KR"/>
        </w:rPr>
        <w:t xml:space="preserve"> </w:t>
      </w:r>
      <w:proofErr w:type="spellStart"/>
      <w:r w:rsidR="00E55FEA" w:rsidRPr="00E55FEA">
        <w:rPr>
          <w:rFonts w:eastAsia="Malgun Gothic" w:cstheme="minorHAnsi"/>
          <w:color w:val="000000"/>
          <w:lang w:eastAsia="ko-KR"/>
        </w:rPr>
        <w:t>i</w:t>
      </w:r>
      <w:proofErr w:type="spellEnd"/>
      <w:r w:rsidR="00E55FEA" w:rsidRPr="00E55FEA">
        <w:rPr>
          <w:rFonts w:eastAsia="Malgun Gothic" w:cstheme="minorHAnsi"/>
          <w:color w:val="000000"/>
          <w:lang w:eastAsia="ko-KR"/>
        </w:rPr>
        <w:t xml:space="preserve"> </w:t>
      </w:r>
      <w:proofErr w:type="spellStart"/>
      <w:r w:rsidR="00E55FEA" w:rsidRPr="00E55FEA">
        <w:rPr>
          <w:rFonts w:eastAsia="Malgun Gothic" w:cstheme="minorHAnsi"/>
          <w:color w:val="000000"/>
          <w:lang w:eastAsia="ko-KR"/>
        </w:rPr>
        <w:t>Tiranës</w:t>
      </w:r>
      <w:proofErr w:type="spellEnd"/>
    </w:p>
    <w:p w:rsidR="00E55FEA" w:rsidRDefault="00E55FEA" w:rsidP="00E55FEA">
      <w:pPr>
        <w:pStyle w:val="Heading3"/>
      </w:pPr>
      <w:r>
        <w:t>200</w:t>
      </w:r>
      <w:r>
        <w:t>1</w:t>
      </w:r>
      <w:r>
        <w:t xml:space="preserve"> - 200</w:t>
      </w:r>
      <w:r>
        <w:t>6</w:t>
      </w:r>
    </w:p>
    <w:p w:rsidR="00E55FEA" w:rsidRDefault="00E55FEA" w:rsidP="00E55FEA">
      <w:pPr>
        <w:pStyle w:val="Heading2"/>
      </w:pPr>
      <w:r w:rsidRPr="00E55FEA">
        <w:rPr>
          <w:rFonts w:eastAsia="Malgun Gothic"/>
          <w:color w:val="00B0F0"/>
          <w:sz w:val="28"/>
          <w:szCs w:val="28"/>
          <w:lang w:eastAsia="ko-KR"/>
        </w:rPr>
        <w:t>Bachelor of Computer Science (BCompSc)</w:t>
      </w:r>
      <w:r>
        <w:t xml:space="preserve"> /</w:t>
      </w:r>
      <w:r w:rsidRPr="00513EFC">
        <w:t xml:space="preserve"> </w:t>
      </w:r>
      <w:proofErr w:type="spellStart"/>
      <w:r w:rsidRPr="00E55FEA">
        <w:rPr>
          <w:rFonts w:eastAsia="Malgun Gothic" w:cstheme="minorHAnsi"/>
          <w:color w:val="000000"/>
          <w:lang w:eastAsia="ko-KR"/>
        </w:rPr>
        <w:t>Universiteti</w:t>
      </w:r>
      <w:proofErr w:type="spellEnd"/>
      <w:r w:rsidRPr="00E55FEA">
        <w:rPr>
          <w:rFonts w:eastAsia="Malgun Gothic" w:cstheme="minorHAnsi"/>
          <w:color w:val="000000"/>
          <w:lang w:eastAsia="ko-KR"/>
        </w:rPr>
        <w:t xml:space="preserve"> </w:t>
      </w:r>
      <w:proofErr w:type="spellStart"/>
      <w:r w:rsidRPr="00E55FEA">
        <w:rPr>
          <w:rFonts w:eastAsia="Malgun Gothic" w:cstheme="minorHAnsi"/>
          <w:color w:val="000000"/>
          <w:lang w:eastAsia="ko-KR"/>
        </w:rPr>
        <w:t>i</w:t>
      </w:r>
      <w:proofErr w:type="spellEnd"/>
      <w:r w:rsidRPr="00E55FEA">
        <w:rPr>
          <w:rFonts w:eastAsia="Malgun Gothic" w:cstheme="minorHAnsi"/>
          <w:color w:val="000000"/>
          <w:lang w:eastAsia="ko-KR"/>
        </w:rPr>
        <w:t xml:space="preserve"> </w:t>
      </w:r>
      <w:proofErr w:type="spellStart"/>
      <w:r w:rsidRPr="00E55FEA">
        <w:rPr>
          <w:rFonts w:eastAsia="Malgun Gothic" w:cstheme="minorHAnsi"/>
          <w:color w:val="000000"/>
          <w:lang w:eastAsia="ko-KR"/>
        </w:rPr>
        <w:t>Tiranës</w:t>
      </w:r>
      <w:proofErr w:type="spellEnd"/>
    </w:p>
    <w:p w:rsidR="00BC7376" w:rsidRDefault="00BC7376" w:rsidP="00BC7376"/>
    <w:p w:rsidR="006D187F" w:rsidRPr="006D187F" w:rsidRDefault="006D187F" w:rsidP="00BC7376">
      <w:pPr>
        <w:rPr>
          <w:b/>
        </w:rPr>
      </w:pPr>
      <w:bookmarkStart w:id="0" w:name="_GoBack"/>
      <w:bookmarkEnd w:id="0"/>
      <w:r w:rsidRPr="006D187F">
        <w:rPr>
          <w:b/>
        </w:rPr>
        <w:t xml:space="preserve">FYI, I like solving challenging problems. </w:t>
      </w:r>
    </w:p>
    <w:sectPr w:rsidR="006D187F" w:rsidRPr="006D187F" w:rsidSect="00D92B95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BA5" w:rsidRDefault="008F6BA5" w:rsidP="00725803">
      <w:pPr>
        <w:spacing w:after="0"/>
      </w:pPr>
      <w:r>
        <w:separator/>
      </w:r>
    </w:p>
  </w:endnote>
  <w:endnote w:type="continuationSeparator" w:id="0">
    <w:p w:rsidR="008F6BA5" w:rsidRDefault="008F6BA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Serif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FE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BA5" w:rsidRDefault="008F6BA5" w:rsidP="00725803">
      <w:pPr>
        <w:spacing w:after="0"/>
      </w:pPr>
      <w:r>
        <w:separator/>
      </w:r>
    </w:p>
  </w:footnote>
  <w:footnote w:type="continuationSeparator" w:id="0">
    <w:p w:rsidR="008F6BA5" w:rsidRDefault="008F6BA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54A"/>
    <w:rsid w:val="00025E77"/>
    <w:rsid w:val="00027312"/>
    <w:rsid w:val="00033093"/>
    <w:rsid w:val="000645F2"/>
    <w:rsid w:val="00082F03"/>
    <w:rsid w:val="000835A0"/>
    <w:rsid w:val="000934A2"/>
    <w:rsid w:val="001B0955"/>
    <w:rsid w:val="00227784"/>
    <w:rsid w:val="0023705D"/>
    <w:rsid w:val="00250A31"/>
    <w:rsid w:val="00251C13"/>
    <w:rsid w:val="002922D0"/>
    <w:rsid w:val="002C3AB6"/>
    <w:rsid w:val="002D7004"/>
    <w:rsid w:val="002F5F60"/>
    <w:rsid w:val="00333906"/>
    <w:rsid w:val="00340B03"/>
    <w:rsid w:val="00380AE7"/>
    <w:rsid w:val="003A6943"/>
    <w:rsid w:val="003F7A3C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11B37"/>
    <w:rsid w:val="00623591"/>
    <w:rsid w:val="006252B4"/>
    <w:rsid w:val="00646BA2"/>
    <w:rsid w:val="00674427"/>
    <w:rsid w:val="00675EA0"/>
    <w:rsid w:val="00693EF8"/>
    <w:rsid w:val="006C08A0"/>
    <w:rsid w:val="006C47D8"/>
    <w:rsid w:val="006D187F"/>
    <w:rsid w:val="006D2D08"/>
    <w:rsid w:val="006F26A2"/>
    <w:rsid w:val="0070237E"/>
    <w:rsid w:val="00725803"/>
    <w:rsid w:val="00725CB5"/>
    <w:rsid w:val="007307A3"/>
    <w:rsid w:val="00752315"/>
    <w:rsid w:val="00857E6B"/>
    <w:rsid w:val="008968C4"/>
    <w:rsid w:val="008D7C1C"/>
    <w:rsid w:val="008F6BA5"/>
    <w:rsid w:val="0092291B"/>
    <w:rsid w:val="00932D92"/>
    <w:rsid w:val="0095272C"/>
    <w:rsid w:val="00972024"/>
    <w:rsid w:val="009F04D2"/>
    <w:rsid w:val="009F2BA7"/>
    <w:rsid w:val="009F6DA0"/>
    <w:rsid w:val="00A01182"/>
    <w:rsid w:val="00AA1BB6"/>
    <w:rsid w:val="00AD13CB"/>
    <w:rsid w:val="00AD3FD8"/>
    <w:rsid w:val="00B0569C"/>
    <w:rsid w:val="00B370A8"/>
    <w:rsid w:val="00B76FE9"/>
    <w:rsid w:val="00BC7376"/>
    <w:rsid w:val="00BD669A"/>
    <w:rsid w:val="00C13F2B"/>
    <w:rsid w:val="00C43D65"/>
    <w:rsid w:val="00C84833"/>
    <w:rsid w:val="00C9044F"/>
    <w:rsid w:val="00CC7C14"/>
    <w:rsid w:val="00D2420D"/>
    <w:rsid w:val="00D30382"/>
    <w:rsid w:val="00D413F9"/>
    <w:rsid w:val="00D44E50"/>
    <w:rsid w:val="00D53F9C"/>
    <w:rsid w:val="00D90060"/>
    <w:rsid w:val="00D92B95"/>
    <w:rsid w:val="00DB054A"/>
    <w:rsid w:val="00E03F71"/>
    <w:rsid w:val="00E154B5"/>
    <w:rsid w:val="00E232F0"/>
    <w:rsid w:val="00E52791"/>
    <w:rsid w:val="00E55FEA"/>
    <w:rsid w:val="00E83195"/>
    <w:rsid w:val="00EA7EC1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A8444"/>
  <w15:chartTrackingRefBased/>
  <w15:docId w15:val="{031AF0BF-6188-4DF0-85CC-16B25849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fontstyle01">
    <w:name w:val="fontstyle01"/>
    <w:basedOn w:val="DefaultParagraphFont"/>
    <w:rsid w:val="00EA7EC1"/>
    <w:rPr>
      <w:rFonts w:ascii="DroidSerif" w:hAnsi="DroidSerif" w:hint="default"/>
      <w:b w:val="0"/>
      <w:bCs w:val="0"/>
      <w:i w:val="0"/>
      <w:iCs w:val="0"/>
      <w:color w:val="66666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G-Win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F36B2DD64294C6FAD155B0753299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98989-471D-4EE9-8A35-1152D1963D58}"/>
      </w:docPartPr>
      <w:docPartBody>
        <w:p w:rsidR="00A36009" w:rsidRDefault="003F752A">
          <w:pPr>
            <w:pStyle w:val="DF36B2DD64294C6FAD155B0753299677"/>
          </w:pPr>
          <w:r>
            <w:t>Skills</w:t>
          </w:r>
        </w:p>
      </w:docPartBody>
    </w:docPart>
    <w:docPart>
      <w:docPartPr>
        <w:name w:val="4D6C556D6BAB418E8C320CEAB7D68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7DE9B-DB66-4A66-96EF-CB4BD00AE4FE}"/>
      </w:docPartPr>
      <w:docPartBody>
        <w:p w:rsidR="00A36009" w:rsidRDefault="003F752A">
          <w:pPr>
            <w:pStyle w:val="4D6C556D6BAB418E8C320CEAB7D6874D"/>
          </w:pPr>
          <w:r w:rsidRPr="00AD3FD8">
            <w:t>Experience</w:t>
          </w:r>
        </w:p>
      </w:docPartBody>
    </w:docPart>
    <w:docPart>
      <w:docPartPr>
        <w:name w:val="718CC390904142A89DCA9DF682797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AF65E-654F-4C66-B978-6A22A896E112}"/>
      </w:docPartPr>
      <w:docPartBody>
        <w:p w:rsidR="00A36009" w:rsidRDefault="003F752A">
          <w:pPr>
            <w:pStyle w:val="718CC390904142A89DCA9DF682797DB1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Serif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2A"/>
    <w:rsid w:val="002533FF"/>
    <w:rsid w:val="003F752A"/>
    <w:rsid w:val="007F36B4"/>
    <w:rsid w:val="00A26C69"/>
    <w:rsid w:val="00A36009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0D2BB61F2A421BAEA6827F383AAD9F">
    <w:name w:val="AA0D2BB61F2A421BAEA6827F383AAD9F"/>
  </w:style>
  <w:style w:type="paragraph" w:customStyle="1" w:styleId="355DB4C7DB3343618E7664BE4843DB9B">
    <w:name w:val="355DB4C7DB3343618E7664BE4843DB9B"/>
  </w:style>
  <w:style w:type="paragraph" w:customStyle="1" w:styleId="6558F50EE25F44B78ACF2C3246EE661F">
    <w:name w:val="6558F50EE25F44B78ACF2C3246EE661F"/>
  </w:style>
  <w:style w:type="paragraph" w:customStyle="1" w:styleId="52CC5BFDFEF94FB6A7677E86F729C710">
    <w:name w:val="52CC5BFDFEF94FB6A7677E86F729C710"/>
  </w:style>
  <w:style w:type="paragraph" w:customStyle="1" w:styleId="90359B5251DF49EAB03DB8ABDF90A953">
    <w:name w:val="90359B5251DF49EAB03DB8ABDF90A953"/>
  </w:style>
  <w:style w:type="paragraph" w:customStyle="1" w:styleId="07294268F299442EBD62979940B39F30">
    <w:name w:val="07294268F299442EBD62979940B39F30"/>
  </w:style>
  <w:style w:type="paragraph" w:customStyle="1" w:styleId="D36C0D30B31B4AA6AC71F92D841727C9">
    <w:name w:val="D36C0D30B31B4AA6AC71F92D841727C9"/>
  </w:style>
  <w:style w:type="paragraph" w:customStyle="1" w:styleId="EAAEF48B4A61462A90EA0EC1B5451085">
    <w:name w:val="EAAEF48B4A61462A90EA0EC1B5451085"/>
  </w:style>
  <w:style w:type="paragraph" w:customStyle="1" w:styleId="DF36B2DD64294C6FAD155B0753299677">
    <w:name w:val="DF36B2DD64294C6FAD155B0753299677"/>
  </w:style>
  <w:style w:type="paragraph" w:customStyle="1" w:styleId="6EE8695729184AD8B06F53B4962C983B">
    <w:name w:val="6EE8695729184AD8B06F53B4962C983B"/>
  </w:style>
  <w:style w:type="paragraph" w:customStyle="1" w:styleId="39ECF984EB964500B7B1E910D4A1F8E6">
    <w:name w:val="39ECF984EB964500B7B1E910D4A1F8E6"/>
  </w:style>
  <w:style w:type="paragraph" w:customStyle="1" w:styleId="435C43308421404CAC9A3528C87CBBEB">
    <w:name w:val="435C43308421404CAC9A3528C87CBBEB"/>
  </w:style>
  <w:style w:type="paragraph" w:customStyle="1" w:styleId="95C30D9DCE744E52A02C5F7E52EB66B8">
    <w:name w:val="95C30D9DCE744E52A02C5F7E52EB66B8"/>
  </w:style>
  <w:style w:type="paragraph" w:customStyle="1" w:styleId="5065AA8F1E1748BA9756E44C51F927BF">
    <w:name w:val="5065AA8F1E1748BA9756E44C51F927BF"/>
  </w:style>
  <w:style w:type="paragraph" w:customStyle="1" w:styleId="4D6C556D6BAB418E8C320CEAB7D6874D">
    <w:name w:val="4D6C556D6BAB418E8C320CEAB7D6874D"/>
  </w:style>
  <w:style w:type="paragraph" w:customStyle="1" w:styleId="73BC7310752846CBB1D0F426D23856C8">
    <w:name w:val="73BC7310752846CBB1D0F426D23856C8"/>
  </w:style>
  <w:style w:type="paragraph" w:customStyle="1" w:styleId="D04B81D5B77B44028532406701AC69D0">
    <w:name w:val="D04B81D5B77B44028532406701AC69D0"/>
  </w:style>
  <w:style w:type="paragraph" w:customStyle="1" w:styleId="5EFFB4CB21E84AF7A7E8119165AAF411">
    <w:name w:val="5EFFB4CB21E84AF7A7E8119165AAF411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757B123ED5704AB585473A20DD5BD43B">
    <w:name w:val="757B123ED5704AB585473A20DD5BD43B"/>
  </w:style>
  <w:style w:type="paragraph" w:customStyle="1" w:styleId="C5CD52D4FD1A4D9490370CF7FD7AF58F">
    <w:name w:val="C5CD52D4FD1A4D9490370CF7FD7AF58F"/>
  </w:style>
  <w:style w:type="paragraph" w:customStyle="1" w:styleId="FD4C0BD73C1D44879E7C5A92A09CADDB">
    <w:name w:val="FD4C0BD73C1D44879E7C5A92A09CADDB"/>
  </w:style>
  <w:style w:type="paragraph" w:customStyle="1" w:styleId="FD7D94B6B5FC4239BC3803D291C76513">
    <w:name w:val="FD7D94B6B5FC4239BC3803D291C76513"/>
  </w:style>
  <w:style w:type="paragraph" w:customStyle="1" w:styleId="691C6E8E5DB84BEEA616B866BF8BFF6C">
    <w:name w:val="691C6E8E5DB84BEEA616B866BF8BFF6C"/>
  </w:style>
  <w:style w:type="paragraph" w:customStyle="1" w:styleId="FDBF0197374D4D88ACDDB8FBBDC664D1">
    <w:name w:val="FDBF0197374D4D88ACDDB8FBBDC664D1"/>
  </w:style>
  <w:style w:type="paragraph" w:customStyle="1" w:styleId="355B060A58744065AE38FF058F4D9373">
    <w:name w:val="355B060A58744065AE38FF058F4D9373"/>
  </w:style>
  <w:style w:type="paragraph" w:customStyle="1" w:styleId="718CC390904142A89DCA9DF682797DB1">
    <w:name w:val="718CC390904142A89DCA9DF682797DB1"/>
  </w:style>
  <w:style w:type="paragraph" w:customStyle="1" w:styleId="8743EC58F22C4B0DB972A34DE23D2819">
    <w:name w:val="8743EC58F22C4B0DB972A34DE23D2819"/>
  </w:style>
  <w:style w:type="paragraph" w:customStyle="1" w:styleId="6BD7487240EC4216B1271AFBDDE26840">
    <w:name w:val="6BD7487240EC4216B1271AFBDDE26840"/>
  </w:style>
  <w:style w:type="paragraph" w:customStyle="1" w:styleId="1EEAA93684904F649939F7083BF35F54">
    <w:name w:val="1EEAA93684904F649939F7083BF35F54"/>
  </w:style>
  <w:style w:type="paragraph" w:customStyle="1" w:styleId="3DAABBC069824E2D8C6E7268062A83AB">
    <w:name w:val="3DAABBC069824E2D8C6E7268062A83AB"/>
  </w:style>
  <w:style w:type="paragraph" w:customStyle="1" w:styleId="372EA045B95F401BAB2CAF77DFE7F9E9">
    <w:name w:val="372EA045B95F401BAB2CAF77DFE7F9E9"/>
  </w:style>
  <w:style w:type="paragraph" w:customStyle="1" w:styleId="D43302C501EC4AEF8EC3E9DF23442693">
    <w:name w:val="D43302C501EC4AEF8EC3E9DF23442693"/>
  </w:style>
  <w:style w:type="paragraph" w:customStyle="1" w:styleId="BA303046C37142549393DD55BC9C3C9B">
    <w:name w:val="BA303046C37142549393DD55BC9C3C9B"/>
  </w:style>
  <w:style w:type="paragraph" w:customStyle="1" w:styleId="B8C21BD7A9E54F4B97A4F1830B8C9C51">
    <w:name w:val="B8C21BD7A9E54F4B97A4F1830B8C9C51"/>
  </w:style>
  <w:style w:type="paragraph" w:customStyle="1" w:styleId="4DE66454A61F42E7AFA5D68762019D50">
    <w:name w:val="4DE66454A61F42E7AFA5D68762019D50"/>
  </w:style>
  <w:style w:type="paragraph" w:customStyle="1" w:styleId="A7D58ECA740244B3A3D37C600D259D49">
    <w:name w:val="A7D58ECA740244B3A3D37C600D259D49"/>
  </w:style>
  <w:style w:type="paragraph" w:customStyle="1" w:styleId="59F2256D469741CB84EF4E5627CFF5E2">
    <w:name w:val="59F2256D469741CB84EF4E5627CFF5E2"/>
  </w:style>
  <w:style w:type="paragraph" w:customStyle="1" w:styleId="A637CDDF9B8845BBA9B6D29DDFBB21D8">
    <w:name w:val="A637CDDF9B8845BBA9B6D29DDFBB21D8"/>
  </w:style>
  <w:style w:type="paragraph" w:customStyle="1" w:styleId="E8898F2CA4B54F84B8C807ED399C116E">
    <w:name w:val="E8898F2CA4B54F84B8C807ED399C116E"/>
    <w:rsid w:val="007F36B4"/>
    <w:rPr>
      <w:lang w:eastAsia="zh-CN"/>
    </w:rPr>
  </w:style>
  <w:style w:type="paragraph" w:customStyle="1" w:styleId="F98C25EDA2DC4123BCB490C0E1697D15">
    <w:name w:val="F98C25EDA2DC4123BCB490C0E1697D15"/>
    <w:rsid w:val="007F36B4"/>
    <w:rPr>
      <w:lang w:eastAsia="zh-CN"/>
    </w:rPr>
  </w:style>
  <w:style w:type="paragraph" w:customStyle="1" w:styleId="083DEAF4A142473183E39BC3E6345F18">
    <w:name w:val="083DEAF4A142473183E39BC3E6345F18"/>
    <w:rsid w:val="007F36B4"/>
    <w:rPr>
      <w:lang w:eastAsia="zh-CN"/>
    </w:rPr>
  </w:style>
  <w:style w:type="paragraph" w:customStyle="1" w:styleId="14228B4E4822488EBA4E0F5CDBE123F1">
    <w:name w:val="14228B4E4822488EBA4E0F5CDBE123F1"/>
    <w:rsid w:val="007F36B4"/>
    <w:rPr>
      <w:lang w:eastAsia="zh-CN"/>
    </w:rPr>
  </w:style>
  <w:style w:type="paragraph" w:customStyle="1" w:styleId="C7E799C04DAC4371A20E60AD762520C0">
    <w:name w:val="C7E799C04DAC4371A20E60AD762520C0"/>
    <w:rsid w:val="007F36B4"/>
    <w:rPr>
      <w:lang w:eastAsia="zh-CN"/>
    </w:rPr>
  </w:style>
  <w:style w:type="paragraph" w:customStyle="1" w:styleId="7391745C3125415DA68858D093A0F284">
    <w:name w:val="7391745C3125415DA68858D093A0F284"/>
    <w:rsid w:val="007F36B4"/>
    <w:rPr>
      <w:lang w:eastAsia="zh-CN"/>
    </w:rPr>
  </w:style>
  <w:style w:type="paragraph" w:customStyle="1" w:styleId="11974A125D914238BA0948C81DD817B9">
    <w:name w:val="11974A125D914238BA0948C81DD817B9"/>
    <w:rsid w:val="007F36B4"/>
    <w:rPr>
      <w:lang w:eastAsia="zh-CN"/>
    </w:rPr>
  </w:style>
  <w:style w:type="paragraph" w:customStyle="1" w:styleId="5A81FD328AC849EE95B7A61FCE466019">
    <w:name w:val="5A81FD328AC849EE95B7A61FCE466019"/>
    <w:rsid w:val="007F36B4"/>
    <w:rPr>
      <w:lang w:eastAsia="zh-CN"/>
    </w:rPr>
  </w:style>
  <w:style w:type="paragraph" w:customStyle="1" w:styleId="95E6EB427A5A48FD8ED641E636B0A4CA">
    <w:name w:val="95E6EB427A5A48FD8ED641E636B0A4CA"/>
    <w:rsid w:val="007F36B4"/>
    <w:rPr>
      <w:lang w:eastAsia="zh-CN"/>
    </w:rPr>
  </w:style>
  <w:style w:type="paragraph" w:customStyle="1" w:styleId="7F332DE3436E4BCD9287B7E1F867A7B4">
    <w:name w:val="7F332DE3436E4BCD9287B7E1F867A7B4"/>
    <w:rsid w:val="007F36B4"/>
    <w:rPr>
      <w:lang w:eastAsia="zh-CN"/>
    </w:rPr>
  </w:style>
  <w:style w:type="paragraph" w:customStyle="1" w:styleId="C8E7EB380A8D4CF883BBB0727A4F1AE1">
    <w:name w:val="C8E7EB380A8D4CF883BBB0727A4F1AE1"/>
    <w:rsid w:val="007F36B4"/>
    <w:rPr>
      <w:lang w:eastAsia="zh-CN"/>
    </w:rPr>
  </w:style>
  <w:style w:type="paragraph" w:customStyle="1" w:styleId="F30C99FCE2654D6F84BFBD7BD6D258E4">
    <w:name w:val="F30C99FCE2654D6F84BFBD7BD6D258E4"/>
    <w:rsid w:val="007F36B4"/>
    <w:rPr>
      <w:lang w:eastAsia="zh-CN"/>
    </w:rPr>
  </w:style>
  <w:style w:type="paragraph" w:customStyle="1" w:styleId="C13B81171CE045DAAFE1DA4D88C97F5D">
    <w:name w:val="C13B81171CE045DAAFE1DA4D88C97F5D"/>
    <w:rsid w:val="007F36B4"/>
    <w:rPr>
      <w:lang w:eastAsia="zh-CN"/>
    </w:rPr>
  </w:style>
  <w:style w:type="paragraph" w:customStyle="1" w:styleId="C205314E0D9F4755B43E9A9CBA2925FE">
    <w:name w:val="C205314E0D9F4755B43E9A9CBA2925FE"/>
    <w:rsid w:val="007F36B4"/>
    <w:rPr>
      <w:lang w:eastAsia="zh-CN"/>
    </w:rPr>
  </w:style>
  <w:style w:type="paragraph" w:customStyle="1" w:styleId="AFB9E7B4E55444778B3D29D9958DDD8B">
    <w:name w:val="AFB9E7B4E55444778B3D29D9958DDD8B"/>
    <w:rsid w:val="007F36B4"/>
    <w:rPr>
      <w:lang w:eastAsia="zh-CN"/>
    </w:rPr>
  </w:style>
  <w:style w:type="paragraph" w:customStyle="1" w:styleId="87D655FD1ED44986A52B909722FBF62C">
    <w:name w:val="87D655FD1ED44986A52B909722FBF62C"/>
    <w:rsid w:val="007F36B4"/>
    <w:rPr>
      <w:lang w:eastAsia="zh-CN"/>
    </w:rPr>
  </w:style>
  <w:style w:type="paragraph" w:customStyle="1" w:styleId="11D786DDF40D4868B7EB6678F0C0378A">
    <w:name w:val="11D786DDF40D4868B7EB6678F0C0378A"/>
    <w:rsid w:val="007F36B4"/>
    <w:rPr>
      <w:lang w:eastAsia="zh-CN"/>
    </w:rPr>
  </w:style>
  <w:style w:type="paragraph" w:customStyle="1" w:styleId="0866BC1C92574E2BA64A843F661A1A01">
    <w:name w:val="0866BC1C92574E2BA64A843F661A1A01"/>
    <w:rsid w:val="007F36B4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Wang</Abstract>
  <CompanyAddress>Verbnaja street, house 17, flat 201, Saint Petersburg, Russia 197375</CompanyAddress>
  <CompanyPhone>+79312528383</CompanyPhone>
  <CompanyFax/>
  <CompanyEmail>topdotnetdeveloper1001@gmail.com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5EEC9B-4A67-4FC2-8104-791551E4F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49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cp:lastPrinted>2020-06-03T07:35:00Z</cp:lastPrinted>
  <dcterms:created xsi:type="dcterms:W3CDTF">2020-04-22T08:01:00Z</dcterms:created>
  <dcterms:modified xsi:type="dcterms:W3CDTF">2021-02-11T10:55:00Z</dcterms:modified>
  <cp:category/>
</cp:coreProperties>
</file>