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5008"/>
        <w:gridCol w:w="4352"/>
      </w:tblGrid>
      <w:tr w:rsidR="00D92B95" w:rsidTr="00B76FE9">
        <w:tc>
          <w:tcPr>
            <w:tcW w:w="5008" w:type="dxa"/>
            <w:vAlign w:val="bottom"/>
          </w:tcPr>
          <w:p w:rsidR="00C84833" w:rsidRDefault="00B76FE9" w:rsidP="00B76FE9">
            <w:pPr>
              <w:pStyle w:val="Title"/>
            </w:pPr>
            <w:r>
              <w:t>Sergey Vakhrameev</w:t>
            </w:r>
          </w:p>
        </w:tc>
        <w:tc>
          <w:tcPr>
            <w:tcW w:w="4352" w:type="dxa"/>
            <w:vAlign w:val="bottom"/>
          </w:tcPr>
          <w:tbl>
            <w:tblPr>
              <w:tblStyle w:val="TableGrid"/>
              <w:tblW w:w="4381" w:type="dxa"/>
              <w:tblLayout w:type="fixed"/>
              <w:tblLook w:val="04A0" w:firstRow="1" w:lastRow="0" w:firstColumn="1" w:lastColumn="0" w:noHBand="0" w:noVBand="1"/>
              <w:tblDescription w:val="Contact information table"/>
            </w:tblPr>
            <w:tblGrid>
              <w:gridCol w:w="3956"/>
              <w:gridCol w:w="425"/>
            </w:tblGrid>
            <w:tr w:rsidR="00932D92" w:rsidRPr="009D0878" w:rsidTr="002D7004">
              <w:trPr>
                <w:trHeight w:val="387"/>
              </w:trPr>
              <w:tc>
                <w:tcPr>
                  <w:tcW w:w="3956" w:type="dxa"/>
                </w:tcPr>
                <w:p w:rsidR="004E2970" w:rsidRPr="009D0878" w:rsidRDefault="00CC7C14" w:rsidP="004E2970">
                  <w:pPr>
                    <w:pStyle w:val="ContactInfo"/>
                  </w:pPr>
                  <w:sdt>
                    <w:sdtPr>
                      <w:rPr>
                        <w:rFonts w:ascii="Arial" w:hAnsi="Arial" w:cs="Arial"/>
                        <w:sz w:val="20"/>
                        <w:szCs w:val="20"/>
                        <w:shd w:val="clear" w:color="auto" w:fill="FFFFFF"/>
                      </w:rPr>
                      <w:alias w:val="Enter address:"/>
                      <w:tag w:val="Enter address:"/>
                      <w:id w:val="966779368"/>
                      <w:placeholder>
                        <w:docPart w:val="6558F50EE25F44B78ACF2C3246EE661F"/>
                      </w:placeholder>
                      <w:dataBinding w:prefixMappings="xmlns:ns0='http://schemas.microsoft.com/office/2006/coverPageProps' " w:xpath="/ns0:CoverPageProperties[1]/ns0:CompanyAddress[1]" w:storeItemID="{55AF091B-3C7A-41E3-B477-F2FDAA23CFDA}"/>
                      <w15:appearance w15:val="hidden"/>
                      <w:text w:multiLine="1"/>
                    </w:sdtPr>
                    <w:sdtEndPr/>
                    <w:sdtContent>
                      <w:r w:rsidR="00B76FE9" w:rsidRPr="00B76FE9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Verbnaja street, house 17, flat 201, Saint Petersburg, Russia 197375</w:t>
                      </w:r>
                    </w:sdtContent>
                  </w:sdt>
                </w:p>
              </w:tc>
              <w:tc>
                <w:tcPr>
                  <w:tcW w:w="425" w:type="dxa"/>
                </w:tcPr>
                <w:p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  <w:lang w:eastAsia="zh-CN"/>
                    </w:rPr>
                    <mc:AlternateContent>
                      <mc:Choice Requires="wps">
                        <w:drawing>
                          <wp:inline distT="0" distB="0" distL="0" distR="0" wp14:anchorId="57C10200" wp14:editId="2276A9A5">
                            <wp:extent cx="118872" cy="118872"/>
                            <wp:effectExtent l="0" t="0" r="0" b="0"/>
                            <wp:docPr id="8" name="Address icon" descr="Address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472814F2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007fab [3204]" stroked="f" strokeweight="0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:rsidTr="002D7004">
              <w:trPr>
                <w:trHeight w:val="246"/>
              </w:trPr>
              <w:sdt>
                <w:sdtPr>
                  <w:rPr>
                    <w:rFonts w:eastAsia="Times New Roman" w:cs="Times New Roman"/>
                    <w:color w:val="auto"/>
                    <w:spacing w:val="10"/>
                  </w:rPr>
                  <w:alias w:val="Enter phone:"/>
                  <w:tag w:val="Enter phone:"/>
                  <w:id w:val="-1849400302"/>
                  <w:placeholder>
                    <w:docPart w:val="52CC5BFDFEF94FB6A7677E86F729C710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956" w:type="dxa"/>
                    </w:tcPr>
                    <w:p w:rsidR="00932D92" w:rsidRPr="009D0878" w:rsidRDefault="00B76FE9" w:rsidP="00932D92">
                      <w:pPr>
                        <w:pStyle w:val="ContactInfo"/>
                      </w:pPr>
                      <w:r w:rsidRPr="00B76FE9">
                        <w:rPr>
                          <w:rFonts w:eastAsia="Times New Roman" w:cs="Times New Roman"/>
                          <w:color w:val="auto"/>
                          <w:spacing w:val="10"/>
                        </w:rPr>
                        <w:t>+79312528383</w:t>
                      </w:r>
                    </w:p>
                  </w:tc>
                </w:sdtContent>
              </w:sdt>
              <w:tc>
                <w:tcPr>
                  <w:tcW w:w="425" w:type="dxa"/>
                </w:tcPr>
                <w:p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  <w:lang w:eastAsia="zh-CN"/>
                    </w:rPr>
                    <mc:AlternateContent>
                      <mc:Choice Requires="wps">
                        <w:drawing>
                          <wp:inline distT="0" distB="0" distL="0" distR="0" wp14:anchorId="3D56EB25" wp14:editId="4A87B9DD">
                            <wp:extent cx="109728" cy="109728"/>
                            <wp:effectExtent l="0" t="0" r="5080" b="5080"/>
                            <wp:docPr id="31" name="Telephone icon" descr="Phone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5ABF9C5F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fab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:rsidTr="002D7004">
              <w:trPr>
                <w:trHeight w:val="234"/>
              </w:trPr>
              <w:sdt>
                <w:sdtPr>
                  <w:rPr>
                    <w:rFonts w:eastAsia="Times New Roman" w:cs="Times New Roman"/>
                    <w:color w:val="auto"/>
                    <w:spacing w:val="10"/>
                  </w:rPr>
                  <w:alias w:val="Enter email:"/>
                  <w:tag w:val="Enter email:"/>
                  <w:id w:val="-675184368"/>
                  <w:placeholder>
                    <w:docPart w:val="90359B5251DF49EAB03DB8ABDF90A953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956" w:type="dxa"/>
                    </w:tcPr>
                    <w:p w:rsidR="00932D92" w:rsidRPr="00DB054A" w:rsidRDefault="00B76FE9" w:rsidP="00932D92">
                      <w:pPr>
                        <w:pStyle w:val="ContactInfo"/>
                        <w:rPr>
                          <w:rFonts w:eastAsia="Times New Roman" w:cs="Times New Roman"/>
                          <w:color w:val="auto"/>
                          <w:spacing w:val="10"/>
                        </w:rPr>
                      </w:pPr>
                      <w:r w:rsidRPr="00B76FE9">
                        <w:rPr>
                          <w:rFonts w:eastAsia="Times New Roman" w:cs="Times New Roman"/>
                          <w:color w:val="auto"/>
                          <w:spacing w:val="10"/>
                        </w:rPr>
                        <w:t>topdotnetdeveloper1001@gmail.com</w:t>
                      </w:r>
                    </w:p>
                  </w:tc>
                </w:sdtContent>
              </w:sdt>
              <w:tc>
                <w:tcPr>
                  <w:tcW w:w="425" w:type="dxa"/>
                </w:tcPr>
                <w:p w:rsidR="00932D92" w:rsidRPr="009D0878" w:rsidRDefault="007307A3" w:rsidP="00932D92">
                  <w:pPr>
                    <w:pStyle w:val="Icons"/>
                  </w:pPr>
                  <w:r>
                    <w:rPr>
                      <w:noProof/>
                      <w:lang w:eastAsia="zh-CN"/>
                    </w:rPr>
                    <mc:AlternateContent>
                      <mc:Choice Requires="wps">
                        <w:drawing>
                          <wp:inline distT="0" distB="0" distL="0" distR="0" wp14:anchorId="3C7753B8" wp14:editId="040E649E">
                            <wp:extent cx="137160" cy="91440"/>
                            <wp:effectExtent l="0" t="0" r="0" b="3810"/>
                            <wp:docPr id="5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6B56951A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:rsidTr="002D7004">
              <w:trPr>
                <w:trHeight w:val="246"/>
              </w:trPr>
              <w:tc>
                <w:tcPr>
                  <w:tcW w:w="3956" w:type="dxa"/>
                </w:tcPr>
                <w:p w:rsidR="00932D92" w:rsidRPr="009D0878" w:rsidRDefault="00932D92" w:rsidP="00932D92">
                  <w:pPr>
                    <w:pStyle w:val="ContactInfo"/>
                  </w:pPr>
                </w:p>
              </w:tc>
              <w:tc>
                <w:tcPr>
                  <w:tcW w:w="425" w:type="dxa"/>
                </w:tcPr>
                <w:p w:rsidR="00932D92" w:rsidRPr="009D0878" w:rsidRDefault="00932D92" w:rsidP="00932D92">
                  <w:pPr>
                    <w:pStyle w:val="Icons"/>
                  </w:pPr>
                </w:p>
              </w:tc>
            </w:tr>
            <w:tr w:rsidR="00932D92" w:rsidRPr="009D0878" w:rsidTr="002D7004">
              <w:trPr>
                <w:trHeight w:val="246"/>
              </w:trPr>
              <w:tc>
                <w:tcPr>
                  <w:tcW w:w="3956" w:type="dxa"/>
                </w:tcPr>
                <w:p w:rsidR="00932D92" w:rsidRPr="009D0878" w:rsidRDefault="00932D92" w:rsidP="00932D92">
                  <w:pPr>
                    <w:pStyle w:val="ContactInfo"/>
                  </w:pPr>
                </w:p>
              </w:tc>
              <w:tc>
                <w:tcPr>
                  <w:tcW w:w="425" w:type="dxa"/>
                </w:tcPr>
                <w:p w:rsidR="00932D92" w:rsidRPr="009D0878" w:rsidRDefault="00932D92" w:rsidP="00932D92">
                  <w:pPr>
                    <w:pStyle w:val="Icons"/>
                  </w:pPr>
                </w:p>
              </w:tc>
            </w:tr>
          </w:tbl>
          <w:p w:rsidR="00D92B95" w:rsidRDefault="00D92B95" w:rsidP="009D3336">
            <w:pPr>
              <w:pStyle w:val="Header"/>
            </w:pPr>
          </w:p>
        </w:tc>
      </w:tr>
    </w:tbl>
    <w:p w:rsidR="00B76FE9" w:rsidRPr="00E74987" w:rsidRDefault="00B76FE9" w:rsidP="00B76FE9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>
        <w:rPr>
          <w:rFonts w:ascii="Calibri" w:eastAsia="Malgun Gothic" w:hAnsi="Calibri" w:cs="Calibri"/>
          <w:color w:val="000000"/>
          <w:lang w:eastAsia="ko-KR"/>
        </w:rPr>
        <w:t xml:space="preserve">I am a senior .net developer </w:t>
      </w:r>
      <w:r w:rsidRPr="00E74987">
        <w:rPr>
          <w:rFonts w:ascii="Calibri" w:eastAsia="Malgun Gothic" w:hAnsi="Calibri" w:cs="Calibri"/>
          <w:color w:val="000000"/>
          <w:lang w:eastAsia="ko-KR"/>
        </w:rPr>
        <w:t>hav</w:t>
      </w:r>
      <w:r>
        <w:rPr>
          <w:rFonts w:ascii="Calibri" w:eastAsia="Malgun Gothic" w:hAnsi="Calibri" w:cs="Calibri"/>
          <w:color w:val="000000"/>
          <w:lang w:eastAsia="ko-KR"/>
        </w:rPr>
        <w:t>ing</w:t>
      </w:r>
      <w:r w:rsidRPr="00E74987">
        <w:rPr>
          <w:rFonts w:ascii="Calibri" w:eastAsia="Malgun Gothic" w:hAnsi="Calibri" w:cs="Calibri"/>
          <w:color w:val="000000"/>
          <w:lang w:eastAsia="ko-KR"/>
        </w:rPr>
        <w:t xml:space="preserve"> 10+ years</w:t>
      </w:r>
      <w:r>
        <w:rPr>
          <w:rFonts w:ascii="Calibri" w:eastAsia="Malgun Gothic" w:hAnsi="Calibri" w:cs="Calibri"/>
          <w:color w:val="000000"/>
          <w:lang w:eastAsia="ko-KR"/>
        </w:rPr>
        <w:t xml:space="preserve"> of</w:t>
      </w:r>
      <w:r w:rsidRPr="00E74987">
        <w:rPr>
          <w:rFonts w:ascii="Calibri" w:eastAsia="Malgun Gothic" w:hAnsi="Calibri" w:cs="Calibri"/>
          <w:color w:val="000000"/>
          <w:lang w:eastAsia="ko-KR"/>
        </w:rPr>
        <w:t xml:space="preserve"> experience </w:t>
      </w:r>
      <w:r>
        <w:rPr>
          <w:rFonts w:ascii="Calibri" w:eastAsia="Malgun Gothic" w:hAnsi="Calibri" w:cs="Calibri"/>
          <w:color w:val="000000"/>
          <w:lang w:eastAsia="ko-KR"/>
        </w:rPr>
        <w:t>working with</w:t>
      </w:r>
      <w:r w:rsidRPr="00E74987">
        <w:rPr>
          <w:rFonts w:ascii="Calibri" w:eastAsia="Malgun Gothic" w:hAnsi="Calibri" w:cs="Calibri"/>
          <w:color w:val="000000"/>
          <w:lang w:eastAsia="ko-KR"/>
        </w:rPr>
        <w:t xml:space="preserve"> </w:t>
      </w:r>
      <w:r w:rsidR="00D53F9C">
        <w:rPr>
          <w:rFonts w:ascii="Calibri" w:eastAsia="Malgun Gothic" w:hAnsi="Calibri" w:cs="Calibri"/>
          <w:color w:val="000000"/>
          <w:lang w:eastAsia="ko-KR"/>
        </w:rPr>
        <w:t>Microsoft-stack</w:t>
      </w:r>
      <w:r>
        <w:rPr>
          <w:rFonts w:ascii="Calibri" w:eastAsia="Malgun Gothic" w:hAnsi="Calibri" w:cs="Calibri"/>
          <w:color w:val="000000"/>
          <w:lang w:eastAsia="ko-KR"/>
        </w:rPr>
        <w:t xml:space="preserve"> technologies.</w:t>
      </w:r>
    </w:p>
    <w:p w:rsidR="00AD13CB" w:rsidRDefault="00CC7C14" w:rsidP="00AD13CB">
      <w:pPr>
        <w:pStyle w:val="Heading1"/>
      </w:pPr>
      <w:sdt>
        <w:sdtPr>
          <w:alias w:val="Skills:"/>
          <w:tag w:val="Skills:"/>
          <w:id w:val="-891506033"/>
          <w:placeholder>
            <w:docPart w:val="DF36B2DD64294C6FAD155B0753299677"/>
          </w:placeholder>
          <w:temporary/>
          <w:showingPlcHdr/>
          <w15:appearance w15:val="hidden"/>
        </w:sdtPr>
        <w:sdtEndPr/>
        <w:sdtContent>
          <w:r w:rsidR="004937AE">
            <w:t>Skills</w:t>
          </w:r>
        </w:sdtContent>
      </w:sdt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 "/>
      </w:tblPr>
      <w:tblGrid>
        <w:gridCol w:w="4680"/>
        <w:gridCol w:w="4680"/>
      </w:tblGrid>
      <w:tr w:rsidR="005B1D68" w:rsidTr="00564951">
        <w:tc>
          <w:tcPr>
            <w:tcW w:w="4680" w:type="dxa"/>
          </w:tcPr>
          <w:p w:rsidR="005B1D68" w:rsidRDefault="00B76FE9" w:rsidP="00BC7376">
            <w:pPr>
              <w:pStyle w:val="ListBullet"/>
              <w:numPr>
                <w:ilvl w:val="0"/>
                <w:numId w:val="4"/>
              </w:numPr>
            </w:pPr>
            <w:r>
              <w:t>.Net</w:t>
            </w:r>
          </w:p>
          <w:p w:rsidR="00752315" w:rsidRDefault="00B76FE9" w:rsidP="00623591">
            <w:pPr>
              <w:pStyle w:val="ListBullet"/>
              <w:numPr>
                <w:ilvl w:val="0"/>
                <w:numId w:val="4"/>
              </w:numPr>
            </w:pPr>
            <w:r>
              <w:t>.Net Core</w:t>
            </w:r>
          </w:p>
          <w:p w:rsidR="00623591" w:rsidRDefault="00B76FE9" w:rsidP="00623591">
            <w:pPr>
              <w:pStyle w:val="ListBullet"/>
              <w:numPr>
                <w:ilvl w:val="0"/>
                <w:numId w:val="4"/>
              </w:numPr>
            </w:pPr>
            <w:r>
              <w:t>ASP.NET MVC</w:t>
            </w:r>
          </w:p>
          <w:p w:rsidR="00623591" w:rsidRPr="004937AE" w:rsidRDefault="00B76FE9" w:rsidP="00623591">
            <w:pPr>
              <w:pStyle w:val="ListBullet"/>
              <w:numPr>
                <w:ilvl w:val="0"/>
                <w:numId w:val="4"/>
              </w:numPr>
            </w:pPr>
            <w:r>
              <w:t>C/C++/C# Programming</w:t>
            </w:r>
          </w:p>
        </w:tc>
        <w:tc>
          <w:tcPr>
            <w:tcW w:w="4680" w:type="dxa"/>
            <w:tcMar>
              <w:left w:w="360" w:type="dxa"/>
              <w:right w:w="0" w:type="dxa"/>
            </w:tcMar>
          </w:tcPr>
          <w:p w:rsidR="005B1D68" w:rsidRDefault="00B76FE9" w:rsidP="00BC7376">
            <w:pPr>
              <w:pStyle w:val="ListBullet"/>
            </w:pPr>
            <w:r>
              <w:t>WPF/WinForms</w:t>
            </w:r>
          </w:p>
          <w:p w:rsidR="00752315" w:rsidRDefault="00B76FE9" w:rsidP="00BC7376">
            <w:pPr>
              <w:pStyle w:val="ListBullet"/>
            </w:pPr>
            <w:r>
              <w:t>SQL</w:t>
            </w:r>
          </w:p>
          <w:p w:rsidR="00752315" w:rsidRDefault="00B76FE9" w:rsidP="00623591">
            <w:pPr>
              <w:pStyle w:val="ListBullet"/>
            </w:pPr>
            <w:r>
              <w:t>ADO.NET / Entity Framework</w:t>
            </w:r>
          </w:p>
          <w:p w:rsidR="00623591" w:rsidRPr="004937AE" w:rsidRDefault="00B76FE9" w:rsidP="00623591">
            <w:pPr>
              <w:pStyle w:val="ListBullet"/>
            </w:pPr>
            <w:r>
              <w:t>Git/SVN</w:t>
            </w:r>
          </w:p>
        </w:tc>
      </w:tr>
    </w:tbl>
    <w:p w:rsidR="005B1D68" w:rsidRDefault="00CC7C14" w:rsidP="004937AE">
      <w:pPr>
        <w:pStyle w:val="Heading1"/>
      </w:pPr>
      <w:sdt>
        <w:sdtPr>
          <w:alias w:val="Experience:"/>
          <w:tag w:val="Experience:"/>
          <w:id w:val="-898354009"/>
          <w:placeholder>
            <w:docPart w:val="4D6C556D6BAB418E8C320CEAB7D6874D"/>
          </w:placeholder>
          <w:temporary/>
          <w:showingPlcHdr/>
          <w15:appearance w15:val="hidden"/>
        </w:sdtPr>
        <w:sdtEndPr/>
        <w:sdtContent>
          <w:r w:rsidR="004937AE" w:rsidRPr="00AD3FD8">
            <w:t>Experience</w:t>
          </w:r>
        </w:sdtContent>
      </w:sdt>
    </w:p>
    <w:p w:rsidR="0023705D" w:rsidRPr="00D413F9" w:rsidRDefault="00623591" w:rsidP="00D413F9">
      <w:pPr>
        <w:pStyle w:val="Heading3"/>
      </w:pPr>
      <w:r>
        <w:t>September 201</w:t>
      </w:r>
      <w:r w:rsidR="00B76FE9">
        <w:t>1</w:t>
      </w:r>
      <w:r w:rsidR="00D413F9" w:rsidRPr="00D413F9">
        <w:t xml:space="preserve"> –</w:t>
      </w:r>
      <w:r w:rsidR="00D413F9">
        <w:t xml:space="preserve"> </w:t>
      </w:r>
      <w:r>
        <w:t>April 201</w:t>
      </w:r>
      <w:r w:rsidR="00B76FE9">
        <w:t>4</w:t>
      </w:r>
    </w:p>
    <w:p w:rsidR="0023705D" w:rsidRPr="00513EFC" w:rsidRDefault="00B76FE9" w:rsidP="00513EFC">
      <w:pPr>
        <w:pStyle w:val="Heading2"/>
      </w:pPr>
      <w:r>
        <w:t>.Net Developer</w:t>
      </w:r>
      <w:r w:rsidR="00E03F71">
        <w:t xml:space="preserve"> </w:t>
      </w:r>
      <w:r w:rsidR="0095272C">
        <w:t>/</w:t>
      </w:r>
      <w:r w:rsidR="005A4A49" w:rsidRPr="00513EFC">
        <w:t xml:space="preserve"> </w:t>
      </w:r>
      <w:r>
        <w:rPr>
          <w:rStyle w:val="Emphasis"/>
        </w:rPr>
        <w:t>MedIndex</w:t>
      </w:r>
    </w:p>
    <w:p w:rsidR="00623591" w:rsidRPr="00B76FE9" w:rsidRDefault="00B76FE9" w:rsidP="00B76FE9">
      <w:pPr>
        <w:pStyle w:val="Heading3"/>
        <w:rPr>
          <w:rFonts w:eastAsiaTheme="minorHAnsi" w:cstheme="minorBidi"/>
          <w:caps w:val="0"/>
        </w:rPr>
      </w:pPr>
      <w:r w:rsidRPr="00B76FE9">
        <w:rPr>
          <w:rFonts w:eastAsiaTheme="minorHAnsi" w:cstheme="minorBidi"/>
          <w:caps w:val="0"/>
        </w:rPr>
        <w:t>Development of the scientific portal "heart health" for the Danish customer. Integration with Beddit, ViewCare, Fitbit. Development of a corporate portal for the Danish customer.</w:t>
      </w:r>
    </w:p>
    <w:p w:rsidR="00623591" w:rsidRDefault="00623591" w:rsidP="00D413F9">
      <w:pPr>
        <w:pStyle w:val="Heading3"/>
        <w:rPr>
          <w:rFonts w:eastAsiaTheme="minorHAnsi" w:cstheme="minorBidi"/>
          <w:caps w:val="0"/>
          <w:szCs w:val="22"/>
        </w:rPr>
      </w:pPr>
    </w:p>
    <w:p w:rsidR="00D413F9" w:rsidRPr="00623591" w:rsidRDefault="00623591" w:rsidP="00D413F9">
      <w:pPr>
        <w:pStyle w:val="Heading3"/>
        <w:rPr>
          <w:rFonts w:eastAsiaTheme="minorHAnsi" w:cstheme="minorBidi"/>
          <w:caps w:val="0"/>
          <w:szCs w:val="22"/>
        </w:rPr>
      </w:pPr>
      <w:r>
        <w:rPr>
          <w:rFonts w:eastAsiaTheme="minorHAnsi" w:cstheme="minorBidi"/>
          <w:caps w:val="0"/>
          <w:szCs w:val="22"/>
        </w:rPr>
        <w:t>JUNE 2014</w:t>
      </w:r>
      <w:r w:rsidR="00D413F9" w:rsidRPr="00623591">
        <w:rPr>
          <w:rFonts w:eastAsiaTheme="minorHAnsi" w:cstheme="minorBidi"/>
          <w:caps w:val="0"/>
          <w:szCs w:val="22"/>
        </w:rPr>
        <w:t xml:space="preserve"> – </w:t>
      </w:r>
      <w:r w:rsidR="00693EF8">
        <w:rPr>
          <w:rFonts w:eastAsiaTheme="minorHAnsi" w:cstheme="minorBidi"/>
          <w:caps w:val="0"/>
          <w:szCs w:val="22"/>
        </w:rPr>
        <w:t>May</w:t>
      </w:r>
      <w:r>
        <w:rPr>
          <w:rFonts w:eastAsiaTheme="minorHAnsi" w:cstheme="minorBidi"/>
          <w:caps w:val="0"/>
          <w:szCs w:val="22"/>
        </w:rPr>
        <w:t xml:space="preserve"> 201</w:t>
      </w:r>
      <w:r w:rsidR="00693EF8">
        <w:rPr>
          <w:rFonts w:eastAsiaTheme="minorHAnsi" w:cstheme="minorBidi"/>
          <w:caps w:val="0"/>
          <w:szCs w:val="22"/>
        </w:rPr>
        <w:t>8</w:t>
      </w:r>
    </w:p>
    <w:p w:rsidR="00D413F9" w:rsidRPr="00513EFC" w:rsidRDefault="00033093" w:rsidP="00513EFC">
      <w:pPr>
        <w:pStyle w:val="Heading2"/>
      </w:pPr>
      <w:r>
        <w:t>Team</w:t>
      </w:r>
      <w:bookmarkStart w:id="0" w:name="_GoBack"/>
      <w:bookmarkEnd w:id="0"/>
      <w:r w:rsidR="00AA1BB6">
        <w:t xml:space="preserve"> Lead</w:t>
      </w:r>
      <w:r w:rsidR="00E03F71">
        <w:t xml:space="preserve"> </w:t>
      </w:r>
      <w:r w:rsidR="0095272C">
        <w:t>/</w:t>
      </w:r>
      <w:r w:rsidR="005A4A49" w:rsidRPr="00513EFC">
        <w:t xml:space="preserve"> </w:t>
      </w:r>
      <w:r w:rsidR="00B76FE9">
        <w:rPr>
          <w:rStyle w:val="Emphasis"/>
        </w:rPr>
        <w:t>Tinkoff</w:t>
      </w:r>
    </w:p>
    <w:p w:rsidR="00B76FE9" w:rsidRDefault="00B76FE9" w:rsidP="00B76FE9">
      <w:pPr>
        <w:pStyle w:val="Heading3"/>
        <w:rPr>
          <w:rFonts w:eastAsiaTheme="minorHAnsi" w:cstheme="minorBidi"/>
          <w:caps w:val="0"/>
        </w:rPr>
      </w:pPr>
      <w:r w:rsidRPr="00B76FE9">
        <w:rPr>
          <w:rFonts w:eastAsiaTheme="minorHAnsi" w:cstheme="minorBidi"/>
          <w:caps w:val="0"/>
        </w:rPr>
        <w:t>Developed and launched 2 projects. The choice of technology, writing technical documentation, development of architecture. Recruitment and team management. Lifecycle Management projects. Served as Senior .net developer / Team lead.</w:t>
      </w:r>
    </w:p>
    <w:p w:rsidR="00B76FE9" w:rsidRDefault="00B76FE9" w:rsidP="00B76FE9">
      <w:pPr>
        <w:pStyle w:val="Heading3"/>
        <w:rPr>
          <w:rFonts w:eastAsiaTheme="minorHAnsi" w:cstheme="minorBidi"/>
          <w:caps w:val="0"/>
        </w:rPr>
      </w:pPr>
    </w:p>
    <w:p w:rsidR="00B76FE9" w:rsidRPr="00623591" w:rsidRDefault="00B76FE9" w:rsidP="00B76FE9">
      <w:pPr>
        <w:pStyle w:val="Heading3"/>
        <w:rPr>
          <w:rFonts w:eastAsiaTheme="minorHAnsi" w:cstheme="minorBidi"/>
          <w:caps w:val="0"/>
          <w:szCs w:val="22"/>
        </w:rPr>
      </w:pPr>
      <w:r>
        <w:rPr>
          <w:rFonts w:eastAsiaTheme="minorHAnsi" w:cstheme="minorBidi"/>
          <w:caps w:val="0"/>
          <w:szCs w:val="22"/>
        </w:rPr>
        <w:t>JUNE 201</w:t>
      </w:r>
      <w:r w:rsidR="00693EF8">
        <w:rPr>
          <w:rFonts w:eastAsiaTheme="minorHAnsi" w:cstheme="minorBidi"/>
          <w:caps w:val="0"/>
          <w:szCs w:val="22"/>
        </w:rPr>
        <w:t>8</w:t>
      </w:r>
      <w:r w:rsidRPr="00623591">
        <w:rPr>
          <w:rFonts w:eastAsiaTheme="minorHAnsi" w:cstheme="minorBidi"/>
          <w:caps w:val="0"/>
          <w:szCs w:val="22"/>
        </w:rPr>
        <w:t xml:space="preserve"> – </w:t>
      </w:r>
      <w:r w:rsidR="00693EF8">
        <w:rPr>
          <w:rFonts w:eastAsiaTheme="minorHAnsi" w:cstheme="minorBidi"/>
          <w:caps w:val="0"/>
          <w:szCs w:val="22"/>
        </w:rPr>
        <w:t>MARCH</w:t>
      </w:r>
      <w:r>
        <w:rPr>
          <w:rFonts w:eastAsiaTheme="minorHAnsi" w:cstheme="minorBidi"/>
          <w:caps w:val="0"/>
          <w:szCs w:val="22"/>
        </w:rPr>
        <w:t xml:space="preserve"> 20</w:t>
      </w:r>
      <w:r w:rsidR="00693EF8">
        <w:rPr>
          <w:rFonts w:eastAsiaTheme="minorHAnsi" w:cstheme="minorBidi"/>
          <w:caps w:val="0"/>
          <w:szCs w:val="22"/>
        </w:rPr>
        <w:t>20</w:t>
      </w:r>
    </w:p>
    <w:p w:rsidR="00B76FE9" w:rsidRPr="00513EFC" w:rsidRDefault="00B76FE9" w:rsidP="00B76FE9">
      <w:pPr>
        <w:pStyle w:val="Heading2"/>
      </w:pPr>
      <w:r>
        <w:t>Freelancer /</w:t>
      </w:r>
      <w:r w:rsidRPr="00513EFC">
        <w:t xml:space="preserve"> </w:t>
      </w:r>
      <w:r>
        <w:rPr>
          <w:rStyle w:val="Emphasis"/>
        </w:rPr>
        <w:t>Upwork</w:t>
      </w:r>
    </w:p>
    <w:p w:rsidR="00B76FE9" w:rsidRPr="00B76FE9" w:rsidRDefault="00B76FE9" w:rsidP="00B76FE9">
      <w:pPr>
        <w:pStyle w:val="Heading3"/>
        <w:rPr>
          <w:rFonts w:eastAsiaTheme="minorHAnsi" w:cstheme="minorBidi"/>
          <w:caps w:val="0"/>
        </w:rPr>
      </w:pPr>
      <w:r w:rsidRPr="00B76FE9">
        <w:rPr>
          <w:rFonts w:eastAsiaTheme="minorHAnsi" w:cstheme="minorBidi"/>
          <w:caps w:val="0"/>
        </w:rPr>
        <w:t xml:space="preserve">Worked on upwork as a freelancer. </w:t>
      </w:r>
    </w:p>
    <w:p w:rsidR="00B76FE9" w:rsidRPr="00B76FE9" w:rsidRDefault="00B76FE9" w:rsidP="00B76FE9">
      <w:pPr>
        <w:pStyle w:val="Heading3"/>
        <w:rPr>
          <w:rFonts w:eastAsiaTheme="minorHAnsi" w:cstheme="minorBidi"/>
          <w:caps w:val="0"/>
        </w:rPr>
      </w:pPr>
      <w:r w:rsidRPr="00B76FE9">
        <w:rPr>
          <w:rFonts w:eastAsiaTheme="minorHAnsi" w:cstheme="minorBidi"/>
          <w:caps w:val="0"/>
        </w:rPr>
        <w:t>Completed 36 jobs successfully by using various backend/frontend skills.</w:t>
      </w:r>
    </w:p>
    <w:p w:rsidR="00B76FE9" w:rsidRPr="00B76FE9" w:rsidRDefault="00B76FE9" w:rsidP="00B76FE9">
      <w:pPr>
        <w:pStyle w:val="Heading3"/>
        <w:rPr>
          <w:rFonts w:eastAsiaTheme="minorHAnsi" w:cstheme="minorBidi"/>
          <w:caps w:val="0"/>
        </w:rPr>
      </w:pPr>
    </w:p>
    <w:p w:rsidR="0070237E" w:rsidRDefault="00CC7C14" w:rsidP="00725CB5">
      <w:pPr>
        <w:pStyle w:val="Heading1"/>
      </w:pPr>
      <w:sdt>
        <w:sdtPr>
          <w:alias w:val="Education:"/>
          <w:tag w:val="Education:"/>
          <w:id w:val="543866955"/>
          <w:placeholder>
            <w:docPart w:val="718CC390904142A89DCA9DF682797DB1"/>
          </w:placeholder>
          <w:temporary/>
          <w:showingPlcHdr/>
          <w15:appearance w15:val="hidden"/>
        </w:sdtPr>
        <w:sdtEndPr/>
        <w:sdtContent>
          <w:r w:rsidR="0070237E" w:rsidRPr="0070237E">
            <w:t>Education</w:t>
          </w:r>
        </w:sdtContent>
      </w:sdt>
    </w:p>
    <w:p w:rsidR="0070237E" w:rsidRDefault="00B76FE9" w:rsidP="0070237E">
      <w:pPr>
        <w:pStyle w:val="Heading3"/>
      </w:pPr>
      <w:r>
        <w:t>2001</w:t>
      </w:r>
      <w:r w:rsidR="00333906">
        <w:t xml:space="preserve"> - 200</w:t>
      </w:r>
      <w:r>
        <w:t>6</w:t>
      </w:r>
    </w:p>
    <w:p w:rsidR="00434074" w:rsidRDefault="00B76FE9" w:rsidP="00693EF8">
      <w:pPr>
        <w:pStyle w:val="Heading2"/>
      </w:pPr>
      <w:r w:rsidRPr="00707FB3">
        <w:rPr>
          <w:rFonts w:eastAsia="Malgun Gothic"/>
          <w:color w:val="00B0F0"/>
          <w:sz w:val="28"/>
          <w:szCs w:val="28"/>
          <w:lang w:eastAsia="ko-KR"/>
        </w:rPr>
        <w:t xml:space="preserve">Master of Computer Applications </w:t>
      </w:r>
      <w:r>
        <w:rPr>
          <w:rFonts w:eastAsia="Malgun Gothic"/>
          <w:color w:val="00B0F0"/>
          <w:sz w:val="28"/>
          <w:szCs w:val="28"/>
          <w:lang w:eastAsia="ko-KR"/>
        </w:rPr>
        <w:t>(M.C.A.)</w:t>
      </w:r>
      <w:r w:rsidR="00E03F71">
        <w:t xml:space="preserve"> </w:t>
      </w:r>
      <w:r w:rsidR="0095272C">
        <w:t>/</w:t>
      </w:r>
      <w:r w:rsidR="0070237E" w:rsidRPr="00513EFC">
        <w:t xml:space="preserve"> </w:t>
      </w:r>
      <w:r w:rsidRPr="00821837">
        <w:rPr>
          <w:rFonts w:eastAsia="Malgun Gothic" w:cstheme="minorHAnsi"/>
          <w:color w:val="000000"/>
          <w:lang w:eastAsia="ko-KR"/>
        </w:rPr>
        <w:t>ITMO University</w:t>
      </w:r>
    </w:p>
    <w:p w:rsidR="00BC7376" w:rsidRDefault="00BC7376" w:rsidP="00BC7376"/>
    <w:p w:rsidR="006D187F" w:rsidRDefault="006D187F" w:rsidP="00BC7376"/>
    <w:p w:rsidR="006D187F" w:rsidRPr="006D187F" w:rsidRDefault="006D187F" w:rsidP="00BC7376">
      <w:pPr>
        <w:rPr>
          <w:b/>
        </w:rPr>
      </w:pPr>
      <w:r w:rsidRPr="006D187F">
        <w:rPr>
          <w:b/>
        </w:rPr>
        <w:t xml:space="preserve">FYI, I like solving challenging problems. </w:t>
      </w:r>
    </w:p>
    <w:sectPr w:rsidR="006D187F" w:rsidRPr="006D187F" w:rsidSect="00D92B95">
      <w:footerReference w:type="default" r:id="rId9"/>
      <w:pgSz w:w="12240" w:h="15840" w:code="1"/>
      <w:pgMar w:top="907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7C14" w:rsidRDefault="00CC7C14" w:rsidP="00725803">
      <w:pPr>
        <w:spacing w:after="0"/>
      </w:pPr>
      <w:r>
        <w:separator/>
      </w:r>
    </w:p>
  </w:endnote>
  <w:endnote w:type="continuationSeparator" w:id="0">
    <w:p w:rsidR="00CC7C14" w:rsidRDefault="00CC7C14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roidSerif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4A49" w:rsidRDefault="005A4A4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700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7C14" w:rsidRDefault="00CC7C14" w:rsidP="00725803">
      <w:pPr>
        <w:spacing w:after="0"/>
      </w:pPr>
      <w:r>
        <w:separator/>
      </w:r>
    </w:p>
  </w:footnote>
  <w:footnote w:type="continuationSeparator" w:id="0">
    <w:p w:rsidR="00CC7C14" w:rsidRDefault="00CC7C14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54A"/>
    <w:rsid w:val="00025E77"/>
    <w:rsid w:val="00027312"/>
    <w:rsid w:val="00033093"/>
    <w:rsid w:val="000645F2"/>
    <w:rsid w:val="00082F03"/>
    <w:rsid w:val="000835A0"/>
    <w:rsid w:val="000934A2"/>
    <w:rsid w:val="001B0955"/>
    <w:rsid w:val="00227784"/>
    <w:rsid w:val="0023705D"/>
    <w:rsid w:val="00250A31"/>
    <w:rsid w:val="00251C13"/>
    <w:rsid w:val="002922D0"/>
    <w:rsid w:val="002C3AB6"/>
    <w:rsid w:val="002D7004"/>
    <w:rsid w:val="002F5F60"/>
    <w:rsid w:val="00333906"/>
    <w:rsid w:val="00340B03"/>
    <w:rsid w:val="00380AE7"/>
    <w:rsid w:val="003A6943"/>
    <w:rsid w:val="003F7A3C"/>
    <w:rsid w:val="00410BA2"/>
    <w:rsid w:val="00434074"/>
    <w:rsid w:val="00463C3B"/>
    <w:rsid w:val="004937AE"/>
    <w:rsid w:val="004E2970"/>
    <w:rsid w:val="005026DD"/>
    <w:rsid w:val="00513EFC"/>
    <w:rsid w:val="0052113B"/>
    <w:rsid w:val="00564951"/>
    <w:rsid w:val="00573BF9"/>
    <w:rsid w:val="005A4A49"/>
    <w:rsid w:val="005B1D68"/>
    <w:rsid w:val="00611B37"/>
    <w:rsid w:val="00623591"/>
    <w:rsid w:val="006252B4"/>
    <w:rsid w:val="00646BA2"/>
    <w:rsid w:val="00674427"/>
    <w:rsid w:val="00675EA0"/>
    <w:rsid w:val="00693EF8"/>
    <w:rsid w:val="006C08A0"/>
    <w:rsid w:val="006C47D8"/>
    <w:rsid w:val="006D187F"/>
    <w:rsid w:val="006D2D08"/>
    <w:rsid w:val="006F26A2"/>
    <w:rsid w:val="0070237E"/>
    <w:rsid w:val="00725803"/>
    <w:rsid w:val="00725CB5"/>
    <w:rsid w:val="007307A3"/>
    <w:rsid w:val="00752315"/>
    <w:rsid w:val="00857E6B"/>
    <w:rsid w:val="008968C4"/>
    <w:rsid w:val="008D7C1C"/>
    <w:rsid w:val="0092291B"/>
    <w:rsid w:val="00932D92"/>
    <w:rsid w:val="0095272C"/>
    <w:rsid w:val="00972024"/>
    <w:rsid w:val="009F04D2"/>
    <w:rsid w:val="009F2BA7"/>
    <w:rsid w:val="009F6DA0"/>
    <w:rsid w:val="00A01182"/>
    <w:rsid w:val="00AA1BB6"/>
    <w:rsid w:val="00AD13CB"/>
    <w:rsid w:val="00AD3FD8"/>
    <w:rsid w:val="00B370A8"/>
    <w:rsid w:val="00B76FE9"/>
    <w:rsid w:val="00BC7376"/>
    <w:rsid w:val="00BD669A"/>
    <w:rsid w:val="00C13F2B"/>
    <w:rsid w:val="00C43D65"/>
    <w:rsid w:val="00C84833"/>
    <w:rsid w:val="00C9044F"/>
    <w:rsid w:val="00CC7C14"/>
    <w:rsid w:val="00D2420D"/>
    <w:rsid w:val="00D30382"/>
    <w:rsid w:val="00D413F9"/>
    <w:rsid w:val="00D44E50"/>
    <w:rsid w:val="00D53F9C"/>
    <w:rsid w:val="00D90060"/>
    <w:rsid w:val="00D92B95"/>
    <w:rsid w:val="00DB054A"/>
    <w:rsid w:val="00E03F71"/>
    <w:rsid w:val="00E154B5"/>
    <w:rsid w:val="00E232F0"/>
    <w:rsid w:val="00E52791"/>
    <w:rsid w:val="00E83195"/>
    <w:rsid w:val="00EA7EC1"/>
    <w:rsid w:val="00F00A4F"/>
    <w:rsid w:val="00F33CD8"/>
    <w:rsid w:val="00FD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D8DDC6"/>
  <w15:chartTrackingRefBased/>
  <w15:docId w15:val="{031AF0BF-6188-4DF0-85CC-16B258496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2970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semiHidden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  <w:style w:type="character" w:customStyle="1" w:styleId="fontstyle01">
    <w:name w:val="fontstyle01"/>
    <w:basedOn w:val="DefaultParagraphFont"/>
    <w:rsid w:val="00EA7EC1"/>
    <w:rPr>
      <w:rFonts w:ascii="DroidSerif" w:hAnsi="DroidSerif" w:hint="default"/>
      <w:b w:val="0"/>
      <w:bCs w:val="0"/>
      <w:i w:val="0"/>
      <w:iCs w:val="0"/>
      <w:color w:val="666666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TG-Win\AppData\Roaming\Microsoft\Templates\Balanced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558F50EE25F44B78ACF2C3246EE66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69274-3560-404F-8A34-F54093AD75DB}"/>
      </w:docPartPr>
      <w:docPartBody>
        <w:p w:rsidR="00A36009" w:rsidRDefault="003F752A">
          <w:pPr>
            <w:pStyle w:val="6558F50EE25F44B78ACF2C3246EE661F"/>
          </w:pPr>
          <w:r w:rsidRPr="009D0878">
            <w:t>Address</w:t>
          </w:r>
        </w:p>
      </w:docPartBody>
    </w:docPart>
    <w:docPart>
      <w:docPartPr>
        <w:name w:val="52CC5BFDFEF94FB6A7677E86F729C7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9AF54-6DE8-430C-BBA7-99D879309764}"/>
      </w:docPartPr>
      <w:docPartBody>
        <w:p w:rsidR="00A36009" w:rsidRDefault="003F752A">
          <w:pPr>
            <w:pStyle w:val="52CC5BFDFEF94FB6A7677E86F729C710"/>
          </w:pPr>
          <w:r w:rsidRPr="009D0878">
            <w:t>Phone</w:t>
          </w:r>
        </w:p>
      </w:docPartBody>
    </w:docPart>
    <w:docPart>
      <w:docPartPr>
        <w:name w:val="90359B5251DF49EAB03DB8ABDF90A9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F3BA9-9DF2-43D3-A5CA-BB883D73FFAB}"/>
      </w:docPartPr>
      <w:docPartBody>
        <w:p w:rsidR="00A36009" w:rsidRDefault="003F752A">
          <w:pPr>
            <w:pStyle w:val="90359B5251DF49EAB03DB8ABDF90A953"/>
          </w:pPr>
          <w:r w:rsidRPr="009D0878">
            <w:t>Email</w:t>
          </w:r>
        </w:p>
      </w:docPartBody>
    </w:docPart>
    <w:docPart>
      <w:docPartPr>
        <w:name w:val="DF36B2DD64294C6FAD155B07532996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798989-471D-4EE9-8A35-1152D1963D58}"/>
      </w:docPartPr>
      <w:docPartBody>
        <w:p w:rsidR="00A36009" w:rsidRDefault="003F752A">
          <w:pPr>
            <w:pStyle w:val="DF36B2DD64294C6FAD155B0753299677"/>
          </w:pPr>
          <w:r>
            <w:t>Skills</w:t>
          </w:r>
        </w:p>
      </w:docPartBody>
    </w:docPart>
    <w:docPart>
      <w:docPartPr>
        <w:name w:val="4D6C556D6BAB418E8C320CEAB7D68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7DE9B-DB66-4A66-96EF-CB4BD00AE4FE}"/>
      </w:docPartPr>
      <w:docPartBody>
        <w:p w:rsidR="00A36009" w:rsidRDefault="003F752A">
          <w:pPr>
            <w:pStyle w:val="4D6C556D6BAB418E8C320CEAB7D6874D"/>
          </w:pPr>
          <w:r w:rsidRPr="00AD3FD8">
            <w:t>Experience</w:t>
          </w:r>
        </w:p>
      </w:docPartBody>
    </w:docPart>
    <w:docPart>
      <w:docPartPr>
        <w:name w:val="718CC390904142A89DCA9DF682797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3AF65E-654F-4C66-B978-6A22A896E112}"/>
      </w:docPartPr>
      <w:docPartBody>
        <w:p w:rsidR="00A36009" w:rsidRDefault="003F752A">
          <w:pPr>
            <w:pStyle w:val="718CC390904142A89DCA9DF682797DB1"/>
          </w:pPr>
          <w:r w:rsidRPr="0070237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roidSerif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52A"/>
    <w:rsid w:val="003F752A"/>
    <w:rsid w:val="007F36B4"/>
    <w:rsid w:val="00A26C69"/>
    <w:rsid w:val="00A36009"/>
    <w:rsid w:val="00F92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A0D2BB61F2A421BAEA6827F383AAD9F">
    <w:name w:val="AA0D2BB61F2A421BAEA6827F383AAD9F"/>
  </w:style>
  <w:style w:type="paragraph" w:customStyle="1" w:styleId="355DB4C7DB3343618E7664BE4843DB9B">
    <w:name w:val="355DB4C7DB3343618E7664BE4843DB9B"/>
  </w:style>
  <w:style w:type="paragraph" w:customStyle="1" w:styleId="6558F50EE25F44B78ACF2C3246EE661F">
    <w:name w:val="6558F50EE25F44B78ACF2C3246EE661F"/>
  </w:style>
  <w:style w:type="paragraph" w:customStyle="1" w:styleId="52CC5BFDFEF94FB6A7677E86F729C710">
    <w:name w:val="52CC5BFDFEF94FB6A7677E86F729C710"/>
  </w:style>
  <w:style w:type="paragraph" w:customStyle="1" w:styleId="90359B5251DF49EAB03DB8ABDF90A953">
    <w:name w:val="90359B5251DF49EAB03DB8ABDF90A953"/>
  </w:style>
  <w:style w:type="paragraph" w:customStyle="1" w:styleId="07294268F299442EBD62979940B39F30">
    <w:name w:val="07294268F299442EBD62979940B39F30"/>
  </w:style>
  <w:style w:type="paragraph" w:customStyle="1" w:styleId="D36C0D30B31B4AA6AC71F92D841727C9">
    <w:name w:val="D36C0D30B31B4AA6AC71F92D841727C9"/>
  </w:style>
  <w:style w:type="paragraph" w:customStyle="1" w:styleId="EAAEF48B4A61462A90EA0EC1B5451085">
    <w:name w:val="EAAEF48B4A61462A90EA0EC1B5451085"/>
  </w:style>
  <w:style w:type="paragraph" w:customStyle="1" w:styleId="DF36B2DD64294C6FAD155B0753299677">
    <w:name w:val="DF36B2DD64294C6FAD155B0753299677"/>
  </w:style>
  <w:style w:type="paragraph" w:customStyle="1" w:styleId="6EE8695729184AD8B06F53B4962C983B">
    <w:name w:val="6EE8695729184AD8B06F53B4962C983B"/>
  </w:style>
  <w:style w:type="paragraph" w:customStyle="1" w:styleId="39ECF984EB964500B7B1E910D4A1F8E6">
    <w:name w:val="39ECF984EB964500B7B1E910D4A1F8E6"/>
  </w:style>
  <w:style w:type="paragraph" w:customStyle="1" w:styleId="435C43308421404CAC9A3528C87CBBEB">
    <w:name w:val="435C43308421404CAC9A3528C87CBBEB"/>
  </w:style>
  <w:style w:type="paragraph" w:customStyle="1" w:styleId="95C30D9DCE744E52A02C5F7E52EB66B8">
    <w:name w:val="95C30D9DCE744E52A02C5F7E52EB66B8"/>
  </w:style>
  <w:style w:type="paragraph" w:customStyle="1" w:styleId="5065AA8F1E1748BA9756E44C51F927BF">
    <w:name w:val="5065AA8F1E1748BA9756E44C51F927BF"/>
  </w:style>
  <w:style w:type="paragraph" w:customStyle="1" w:styleId="4D6C556D6BAB418E8C320CEAB7D6874D">
    <w:name w:val="4D6C556D6BAB418E8C320CEAB7D6874D"/>
  </w:style>
  <w:style w:type="paragraph" w:customStyle="1" w:styleId="73BC7310752846CBB1D0F426D23856C8">
    <w:name w:val="73BC7310752846CBB1D0F426D23856C8"/>
  </w:style>
  <w:style w:type="paragraph" w:customStyle="1" w:styleId="D04B81D5B77B44028532406701AC69D0">
    <w:name w:val="D04B81D5B77B44028532406701AC69D0"/>
  </w:style>
  <w:style w:type="paragraph" w:customStyle="1" w:styleId="5EFFB4CB21E84AF7A7E8119165AAF411">
    <w:name w:val="5EFFB4CB21E84AF7A7E8119165AAF411"/>
  </w:style>
  <w:style w:type="character" w:styleId="Emphasis">
    <w:name w:val="Emphasis"/>
    <w:basedOn w:val="DefaultParagraphFont"/>
    <w:uiPriority w:val="20"/>
    <w:qFormat/>
    <w:rPr>
      <w:b w:val="0"/>
      <w:i w:val="0"/>
      <w:iCs/>
      <w:color w:val="595959" w:themeColor="text1" w:themeTint="A6"/>
    </w:rPr>
  </w:style>
  <w:style w:type="paragraph" w:customStyle="1" w:styleId="757B123ED5704AB585473A20DD5BD43B">
    <w:name w:val="757B123ED5704AB585473A20DD5BD43B"/>
  </w:style>
  <w:style w:type="paragraph" w:customStyle="1" w:styleId="C5CD52D4FD1A4D9490370CF7FD7AF58F">
    <w:name w:val="C5CD52D4FD1A4D9490370CF7FD7AF58F"/>
  </w:style>
  <w:style w:type="paragraph" w:customStyle="1" w:styleId="FD4C0BD73C1D44879E7C5A92A09CADDB">
    <w:name w:val="FD4C0BD73C1D44879E7C5A92A09CADDB"/>
  </w:style>
  <w:style w:type="paragraph" w:customStyle="1" w:styleId="FD7D94B6B5FC4239BC3803D291C76513">
    <w:name w:val="FD7D94B6B5FC4239BC3803D291C76513"/>
  </w:style>
  <w:style w:type="paragraph" w:customStyle="1" w:styleId="691C6E8E5DB84BEEA616B866BF8BFF6C">
    <w:name w:val="691C6E8E5DB84BEEA616B866BF8BFF6C"/>
  </w:style>
  <w:style w:type="paragraph" w:customStyle="1" w:styleId="FDBF0197374D4D88ACDDB8FBBDC664D1">
    <w:name w:val="FDBF0197374D4D88ACDDB8FBBDC664D1"/>
  </w:style>
  <w:style w:type="paragraph" w:customStyle="1" w:styleId="355B060A58744065AE38FF058F4D9373">
    <w:name w:val="355B060A58744065AE38FF058F4D9373"/>
  </w:style>
  <w:style w:type="paragraph" w:customStyle="1" w:styleId="718CC390904142A89DCA9DF682797DB1">
    <w:name w:val="718CC390904142A89DCA9DF682797DB1"/>
  </w:style>
  <w:style w:type="paragraph" w:customStyle="1" w:styleId="8743EC58F22C4B0DB972A34DE23D2819">
    <w:name w:val="8743EC58F22C4B0DB972A34DE23D2819"/>
  </w:style>
  <w:style w:type="paragraph" w:customStyle="1" w:styleId="6BD7487240EC4216B1271AFBDDE26840">
    <w:name w:val="6BD7487240EC4216B1271AFBDDE26840"/>
  </w:style>
  <w:style w:type="paragraph" w:customStyle="1" w:styleId="1EEAA93684904F649939F7083BF35F54">
    <w:name w:val="1EEAA93684904F649939F7083BF35F54"/>
  </w:style>
  <w:style w:type="paragraph" w:customStyle="1" w:styleId="3DAABBC069824E2D8C6E7268062A83AB">
    <w:name w:val="3DAABBC069824E2D8C6E7268062A83AB"/>
  </w:style>
  <w:style w:type="paragraph" w:customStyle="1" w:styleId="372EA045B95F401BAB2CAF77DFE7F9E9">
    <w:name w:val="372EA045B95F401BAB2CAF77DFE7F9E9"/>
  </w:style>
  <w:style w:type="paragraph" w:customStyle="1" w:styleId="D43302C501EC4AEF8EC3E9DF23442693">
    <w:name w:val="D43302C501EC4AEF8EC3E9DF23442693"/>
  </w:style>
  <w:style w:type="paragraph" w:customStyle="1" w:styleId="BA303046C37142549393DD55BC9C3C9B">
    <w:name w:val="BA303046C37142549393DD55BC9C3C9B"/>
  </w:style>
  <w:style w:type="paragraph" w:customStyle="1" w:styleId="B8C21BD7A9E54F4B97A4F1830B8C9C51">
    <w:name w:val="B8C21BD7A9E54F4B97A4F1830B8C9C51"/>
  </w:style>
  <w:style w:type="paragraph" w:customStyle="1" w:styleId="4DE66454A61F42E7AFA5D68762019D50">
    <w:name w:val="4DE66454A61F42E7AFA5D68762019D50"/>
  </w:style>
  <w:style w:type="paragraph" w:customStyle="1" w:styleId="A7D58ECA740244B3A3D37C600D259D49">
    <w:name w:val="A7D58ECA740244B3A3D37C600D259D49"/>
  </w:style>
  <w:style w:type="paragraph" w:customStyle="1" w:styleId="59F2256D469741CB84EF4E5627CFF5E2">
    <w:name w:val="59F2256D469741CB84EF4E5627CFF5E2"/>
  </w:style>
  <w:style w:type="paragraph" w:customStyle="1" w:styleId="A637CDDF9B8845BBA9B6D29DDFBB21D8">
    <w:name w:val="A637CDDF9B8845BBA9B6D29DDFBB21D8"/>
  </w:style>
  <w:style w:type="paragraph" w:customStyle="1" w:styleId="E8898F2CA4B54F84B8C807ED399C116E">
    <w:name w:val="E8898F2CA4B54F84B8C807ED399C116E"/>
    <w:rsid w:val="007F36B4"/>
    <w:rPr>
      <w:lang w:eastAsia="zh-CN"/>
    </w:rPr>
  </w:style>
  <w:style w:type="paragraph" w:customStyle="1" w:styleId="F98C25EDA2DC4123BCB490C0E1697D15">
    <w:name w:val="F98C25EDA2DC4123BCB490C0E1697D15"/>
    <w:rsid w:val="007F36B4"/>
    <w:rPr>
      <w:lang w:eastAsia="zh-CN"/>
    </w:rPr>
  </w:style>
  <w:style w:type="paragraph" w:customStyle="1" w:styleId="083DEAF4A142473183E39BC3E6345F18">
    <w:name w:val="083DEAF4A142473183E39BC3E6345F18"/>
    <w:rsid w:val="007F36B4"/>
    <w:rPr>
      <w:lang w:eastAsia="zh-CN"/>
    </w:rPr>
  </w:style>
  <w:style w:type="paragraph" w:customStyle="1" w:styleId="14228B4E4822488EBA4E0F5CDBE123F1">
    <w:name w:val="14228B4E4822488EBA4E0F5CDBE123F1"/>
    <w:rsid w:val="007F36B4"/>
    <w:rPr>
      <w:lang w:eastAsia="zh-CN"/>
    </w:rPr>
  </w:style>
  <w:style w:type="paragraph" w:customStyle="1" w:styleId="C7E799C04DAC4371A20E60AD762520C0">
    <w:name w:val="C7E799C04DAC4371A20E60AD762520C0"/>
    <w:rsid w:val="007F36B4"/>
    <w:rPr>
      <w:lang w:eastAsia="zh-CN"/>
    </w:rPr>
  </w:style>
  <w:style w:type="paragraph" w:customStyle="1" w:styleId="7391745C3125415DA68858D093A0F284">
    <w:name w:val="7391745C3125415DA68858D093A0F284"/>
    <w:rsid w:val="007F36B4"/>
    <w:rPr>
      <w:lang w:eastAsia="zh-CN"/>
    </w:rPr>
  </w:style>
  <w:style w:type="paragraph" w:customStyle="1" w:styleId="11974A125D914238BA0948C81DD817B9">
    <w:name w:val="11974A125D914238BA0948C81DD817B9"/>
    <w:rsid w:val="007F36B4"/>
    <w:rPr>
      <w:lang w:eastAsia="zh-CN"/>
    </w:rPr>
  </w:style>
  <w:style w:type="paragraph" w:customStyle="1" w:styleId="5A81FD328AC849EE95B7A61FCE466019">
    <w:name w:val="5A81FD328AC849EE95B7A61FCE466019"/>
    <w:rsid w:val="007F36B4"/>
    <w:rPr>
      <w:lang w:eastAsia="zh-CN"/>
    </w:rPr>
  </w:style>
  <w:style w:type="paragraph" w:customStyle="1" w:styleId="95E6EB427A5A48FD8ED641E636B0A4CA">
    <w:name w:val="95E6EB427A5A48FD8ED641E636B0A4CA"/>
    <w:rsid w:val="007F36B4"/>
    <w:rPr>
      <w:lang w:eastAsia="zh-CN"/>
    </w:rPr>
  </w:style>
  <w:style w:type="paragraph" w:customStyle="1" w:styleId="7F332DE3436E4BCD9287B7E1F867A7B4">
    <w:name w:val="7F332DE3436E4BCD9287B7E1F867A7B4"/>
    <w:rsid w:val="007F36B4"/>
    <w:rPr>
      <w:lang w:eastAsia="zh-CN"/>
    </w:rPr>
  </w:style>
  <w:style w:type="paragraph" w:customStyle="1" w:styleId="C8E7EB380A8D4CF883BBB0727A4F1AE1">
    <w:name w:val="C8E7EB380A8D4CF883BBB0727A4F1AE1"/>
    <w:rsid w:val="007F36B4"/>
    <w:rPr>
      <w:lang w:eastAsia="zh-CN"/>
    </w:rPr>
  </w:style>
  <w:style w:type="paragraph" w:customStyle="1" w:styleId="F30C99FCE2654D6F84BFBD7BD6D258E4">
    <w:name w:val="F30C99FCE2654D6F84BFBD7BD6D258E4"/>
    <w:rsid w:val="007F36B4"/>
    <w:rPr>
      <w:lang w:eastAsia="zh-CN"/>
    </w:rPr>
  </w:style>
  <w:style w:type="paragraph" w:customStyle="1" w:styleId="C13B81171CE045DAAFE1DA4D88C97F5D">
    <w:name w:val="C13B81171CE045DAAFE1DA4D88C97F5D"/>
    <w:rsid w:val="007F36B4"/>
    <w:rPr>
      <w:lang w:eastAsia="zh-CN"/>
    </w:rPr>
  </w:style>
  <w:style w:type="paragraph" w:customStyle="1" w:styleId="C205314E0D9F4755B43E9A9CBA2925FE">
    <w:name w:val="C205314E0D9F4755B43E9A9CBA2925FE"/>
    <w:rsid w:val="007F36B4"/>
    <w:rPr>
      <w:lang w:eastAsia="zh-CN"/>
    </w:rPr>
  </w:style>
  <w:style w:type="paragraph" w:customStyle="1" w:styleId="AFB9E7B4E55444778B3D29D9958DDD8B">
    <w:name w:val="AFB9E7B4E55444778B3D29D9958DDD8B"/>
    <w:rsid w:val="007F36B4"/>
    <w:rPr>
      <w:lang w:eastAsia="zh-CN"/>
    </w:rPr>
  </w:style>
  <w:style w:type="paragraph" w:customStyle="1" w:styleId="87D655FD1ED44986A52B909722FBF62C">
    <w:name w:val="87D655FD1ED44986A52B909722FBF62C"/>
    <w:rsid w:val="007F36B4"/>
    <w:rPr>
      <w:lang w:eastAsia="zh-CN"/>
    </w:rPr>
  </w:style>
  <w:style w:type="paragraph" w:customStyle="1" w:styleId="11D786DDF40D4868B7EB6678F0C0378A">
    <w:name w:val="11D786DDF40D4868B7EB6678F0C0378A"/>
    <w:rsid w:val="007F36B4"/>
    <w:rPr>
      <w:lang w:eastAsia="zh-CN"/>
    </w:rPr>
  </w:style>
  <w:style w:type="paragraph" w:customStyle="1" w:styleId="0866BC1C92574E2BA64A843F661A1A01">
    <w:name w:val="0866BC1C92574E2BA64A843F661A1A01"/>
    <w:rsid w:val="007F36B4"/>
    <w:rPr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Wang</Abstract>
  <CompanyAddress>Verbnaja street, house 17, flat 201, Saint Petersburg, Russia 197375</CompanyAddress>
  <CompanyPhone>+79312528383</CompanyPhone>
  <CompanyFax/>
  <CompanyEmail>topdotnetdeveloper1001@gmail.com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9FF3CE2-2577-4CA8-A417-F3F2334FF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Balanced Resume (Modern design).dotx</Template>
  <TotalTime>30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12</cp:revision>
  <cp:lastPrinted>2020-06-03T07:35:00Z</cp:lastPrinted>
  <dcterms:created xsi:type="dcterms:W3CDTF">2020-04-22T08:01:00Z</dcterms:created>
  <dcterms:modified xsi:type="dcterms:W3CDTF">2020-06-03T07:35:00Z</dcterms:modified>
  <cp:category/>
</cp:coreProperties>
</file>