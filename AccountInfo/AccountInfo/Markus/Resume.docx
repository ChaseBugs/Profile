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14:paraId="1CA82002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67C886E1" w14:textId="5820215D" w:rsidR="00523479" w:rsidRPr="00906BEE" w:rsidRDefault="00E02DCD" w:rsidP="00523479">
            <w:pPr>
              <w:pStyle w:val="Initials"/>
            </w:pPr>
            <w:r w:rsidRPr="00906BE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5E576693" wp14:editId="5A070B1D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3565C5FA"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1C2417">
              <w:t>MS</w:t>
            </w:r>
          </w:p>
          <w:p w14:paraId="12EB4679" w14:textId="77777777" w:rsidR="00A50939" w:rsidRPr="00906BEE" w:rsidRDefault="00000000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C531809E43524E45BFDC832D10744B38"/>
                </w:placeholder>
                <w:temporary/>
                <w:showingPlcHdr/>
                <w15:appearance w15:val="hidden"/>
              </w:sdtPr>
              <w:sdtContent>
                <w:r w:rsidR="00E12C60" w:rsidRPr="00906BEE">
                  <w:t>Objective</w:t>
                </w:r>
              </w:sdtContent>
            </w:sdt>
          </w:p>
          <w:p w14:paraId="3664D1E9" w14:textId="4F3EE109" w:rsidR="0066069C" w:rsidRDefault="0066069C" w:rsidP="0066069C">
            <w:r>
              <w:t>I would like to proceed with long-term cooperation with your company.</w:t>
            </w:r>
          </w:p>
          <w:p w14:paraId="54D598D5" w14:textId="77777777" w:rsidR="0066069C" w:rsidRDefault="0066069C" w:rsidP="0066069C">
            <w:r>
              <w:t>What I love most is creativity and innovation.</w:t>
            </w:r>
          </w:p>
          <w:p w14:paraId="2154FE45" w14:textId="77777777" w:rsidR="0066069C" w:rsidRDefault="0066069C" w:rsidP="0066069C">
            <w:r>
              <w:t>What moved me the most was your preference for finding people who are passionate about learning new skills.</w:t>
            </w:r>
          </w:p>
          <w:p w14:paraId="54AB5D34" w14:textId="77777777" w:rsidR="0066069C" w:rsidRDefault="0066069C" w:rsidP="0066069C">
            <w:r>
              <w:t>I love rather than working for a short period of time and getting rewarded for it, I love teamwork that works together for a long time, shares results and overcomes problems together.</w:t>
            </w:r>
          </w:p>
          <w:p w14:paraId="4D238050" w14:textId="77777777" w:rsidR="0066069C" w:rsidRDefault="0066069C" w:rsidP="0066069C">
            <w:r>
              <w:t>Because only then will I love the business I am running, and I will be able to do many things with a deep understanding of the business.</w:t>
            </w:r>
          </w:p>
          <w:p w14:paraId="5333CA04" w14:textId="7A672623" w:rsidR="002C2CDD" w:rsidRDefault="0066069C" w:rsidP="0066069C">
            <w:r>
              <w:t>I have been working in the IT development field for nearly 15 years with this spirit.</w:t>
            </w:r>
          </w:p>
          <w:p w14:paraId="622EF90F" w14:textId="3F15A777" w:rsidR="00DA3D5F" w:rsidRDefault="00DA3D5F" w:rsidP="0066069C"/>
          <w:p w14:paraId="3CC6531A" w14:textId="1F6EE23E" w:rsidR="00DA3D5F" w:rsidRDefault="00DA3D5F" w:rsidP="0066069C"/>
          <w:p w14:paraId="7BEA172C" w14:textId="5E87EB18" w:rsidR="00DA3D5F" w:rsidRDefault="00DA3D5F" w:rsidP="0066069C"/>
          <w:p w14:paraId="1F52D827" w14:textId="483B213D" w:rsidR="00DA3D5F" w:rsidRDefault="00DA3D5F" w:rsidP="0066069C"/>
          <w:p w14:paraId="1F770F88" w14:textId="359B9D3D" w:rsidR="00DA3D5F" w:rsidRDefault="00DA3D5F" w:rsidP="0066069C"/>
          <w:p w14:paraId="40A0BB29" w14:textId="77777777" w:rsidR="00DA3D5F" w:rsidRPr="00906BEE" w:rsidRDefault="00DA3D5F" w:rsidP="00DA3D5F">
            <w:pPr>
              <w:pStyle w:val="Heading3"/>
            </w:pPr>
            <w:r>
              <w:lastRenderedPageBreak/>
              <w:t>skills</w:t>
            </w:r>
          </w:p>
          <w:p w14:paraId="580C3486" w14:textId="0549AB2B" w:rsidR="004070BD" w:rsidRPr="004070BD" w:rsidRDefault="004070BD" w:rsidP="004070BD">
            <w:pPr>
              <w:rPr>
                <w:rFonts w:eastAsiaTheme="minorEastAsia"/>
                <w:b/>
                <w:bCs/>
                <w:lang w:eastAsia="ko-KR"/>
              </w:rPr>
            </w:pPr>
            <w:r w:rsidRPr="004070BD">
              <w:rPr>
                <w:rFonts w:eastAsiaTheme="minorEastAsia"/>
                <w:b/>
                <w:bCs/>
                <w:lang w:eastAsia="ko-KR"/>
              </w:rPr>
              <w:t>- Languages</w:t>
            </w:r>
          </w:p>
          <w:p w14:paraId="6747CB66" w14:textId="78338858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 xml:space="preserve">5+ years Unity 3D, C#, Python, </w:t>
            </w:r>
            <w:r w:rsidR="00CF123C" w:rsidRPr="004070BD">
              <w:rPr>
                <w:rFonts w:eastAsiaTheme="minorEastAsia"/>
                <w:lang w:eastAsia="ko-KR"/>
              </w:rPr>
              <w:t>Node.js, ...</w:t>
            </w:r>
          </w:p>
          <w:p w14:paraId="4852F646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 xml:space="preserve">10+ years C/C++, </w:t>
            </w:r>
          </w:p>
          <w:p w14:paraId="31BEBCB0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...</w:t>
            </w:r>
          </w:p>
          <w:p w14:paraId="7D597CEE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</w:p>
          <w:p w14:paraId="6D1AC439" w14:textId="56527258" w:rsidR="004070BD" w:rsidRPr="004070BD" w:rsidRDefault="004070BD" w:rsidP="004070BD">
            <w:pPr>
              <w:rPr>
                <w:rFonts w:eastAsiaTheme="minorEastAsia"/>
                <w:b/>
                <w:bCs/>
                <w:lang w:eastAsia="ko-KR"/>
              </w:rPr>
            </w:pPr>
            <w:r w:rsidRPr="004070BD">
              <w:rPr>
                <w:rFonts w:eastAsiaTheme="minorEastAsia"/>
                <w:b/>
                <w:bCs/>
                <w:lang w:eastAsia="ko-KR"/>
              </w:rPr>
              <w:t>- Field</w:t>
            </w:r>
          </w:p>
          <w:p w14:paraId="36E6B206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Online Game Develop</w:t>
            </w:r>
          </w:p>
          <w:p w14:paraId="4B4858A3" w14:textId="37B7B9B7" w:rsidR="004070BD" w:rsidRPr="004070BD" w:rsidRDefault="00CF123C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Multiple</w:t>
            </w:r>
            <w:r w:rsidR="004070BD" w:rsidRPr="004070BD">
              <w:rPr>
                <w:rFonts w:eastAsiaTheme="minorEastAsia"/>
                <w:lang w:eastAsia="ko-KR"/>
              </w:rPr>
              <w:t xml:space="preserve"> Game Develop</w:t>
            </w:r>
          </w:p>
          <w:p w14:paraId="317D317E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Gambling Game Develop</w:t>
            </w:r>
          </w:p>
          <w:p w14:paraId="2AE0852B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AI Develop in Game</w:t>
            </w:r>
          </w:p>
          <w:p w14:paraId="026186A9" w14:textId="5916F6F3" w:rsidR="004070BD" w:rsidRPr="004070BD" w:rsidRDefault="00CF123C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Deep</w:t>
            </w:r>
            <w:r w:rsidR="004070BD" w:rsidRPr="004070BD">
              <w:rPr>
                <w:rFonts w:eastAsiaTheme="minorEastAsia"/>
                <w:lang w:eastAsia="ko-KR"/>
              </w:rPr>
              <w:t xml:space="preserve"> Learning Develop</w:t>
            </w:r>
          </w:p>
          <w:p w14:paraId="7277B22C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Recognition by learning materials</w:t>
            </w:r>
          </w:p>
          <w:p w14:paraId="74FB2557" w14:textId="77777777" w:rsidR="004070BD" w:rsidRPr="004070BD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Rootkit Process Develop</w:t>
            </w:r>
          </w:p>
          <w:p w14:paraId="38701B1F" w14:textId="77777777" w:rsidR="00741125" w:rsidRDefault="004070BD" w:rsidP="004070BD">
            <w:pPr>
              <w:rPr>
                <w:rFonts w:eastAsiaTheme="minorEastAsia"/>
                <w:lang w:eastAsia="ko-KR"/>
              </w:rPr>
            </w:pPr>
            <w:r w:rsidRPr="004070BD">
              <w:rPr>
                <w:rFonts w:eastAsiaTheme="minorEastAsia"/>
                <w:lang w:eastAsia="ko-KR"/>
              </w:rPr>
              <w:t>...</w:t>
            </w:r>
          </w:p>
          <w:p w14:paraId="6169CEE1" w14:textId="77777777" w:rsidR="00355941" w:rsidRDefault="00355941" w:rsidP="004070BD">
            <w:pPr>
              <w:rPr>
                <w:rFonts w:eastAsiaTheme="minorEastAsia"/>
                <w:lang w:eastAsia="ko-KR"/>
              </w:rPr>
            </w:pPr>
          </w:p>
          <w:p w14:paraId="34A1B20D" w14:textId="77777777" w:rsidR="00355941" w:rsidRDefault="00355941" w:rsidP="004070BD">
            <w:pPr>
              <w:rPr>
                <w:rFonts w:eastAsiaTheme="minorEastAsia"/>
                <w:lang w:eastAsia="ko-KR"/>
              </w:rPr>
            </w:pPr>
          </w:p>
          <w:p w14:paraId="3A387C68" w14:textId="5A042BD0" w:rsidR="00355941" w:rsidRPr="00906BEE" w:rsidRDefault="00355941" w:rsidP="00355941">
            <w:pPr>
              <w:pStyle w:val="Heading3"/>
            </w:pPr>
            <w:r>
              <w:t>contact</w:t>
            </w:r>
          </w:p>
          <w:p w14:paraId="240979E6" w14:textId="371FE63C" w:rsidR="00355941" w:rsidRDefault="00355941" w:rsidP="00355941">
            <w:pPr>
              <w:rPr>
                <w:rFonts w:eastAsiaTheme="minorEastAsia"/>
                <w:b/>
                <w:bCs/>
                <w:lang w:eastAsia="ko-KR"/>
              </w:rPr>
            </w:pPr>
            <w:r w:rsidRPr="004070BD">
              <w:rPr>
                <w:rFonts w:eastAsiaTheme="minorEastAsia"/>
                <w:b/>
                <w:bCs/>
                <w:lang w:eastAsia="ko-KR"/>
              </w:rPr>
              <w:t xml:space="preserve">- </w:t>
            </w:r>
            <w:r>
              <w:rPr>
                <w:rFonts w:eastAsiaTheme="minorEastAsia"/>
                <w:b/>
                <w:bCs/>
                <w:lang w:eastAsia="ko-KR"/>
              </w:rPr>
              <w:t>E-mail</w:t>
            </w:r>
          </w:p>
          <w:p w14:paraId="5DD05B72" w14:textId="095E6E50" w:rsidR="00355941" w:rsidRPr="001C2417" w:rsidRDefault="00355941" w:rsidP="00355941">
            <w:pPr>
              <w:rPr>
                <w:rFonts w:eastAsiaTheme="minorEastAsia"/>
                <w:b/>
                <w:bCs/>
                <w:u w:val="single"/>
                <w:lang w:eastAsia="ko-KR"/>
              </w:rPr>
            </w:pPr>
            <w:r>
              <w:rPr>
                <w:rFonts w:eastAsiaTheme="minorEastAsia"/>
                <w:b/>
                <w:bCs/>
                <w:lang w:eastAsia="ko-KR"/>
              </w:rPr>
              <w:t xml:space="preserve"> </w:t>
            </w:r>
            <w:r w:rsidR="001C2417" w:rsidRPr="001C2417">
              <w:rPr>
                <w:b/>
                <w:bCs/>
                <w:u w:val="single"/>
              </w:rPr>
              <w:t>mmarkusschuster87@gmail.com</w:t>
            </w:r>
          </w:p>
          <w:p w14:paraId="5B5217D0" w14:textId="5E6B0243" w:rsidR="00355941" w:rsidRDefault="00355941" w:rsidP="00355941">
            <w:pPr>
              <w:rPr>
                <w:rFonts w:eastAsiaTheme="minorEastAsia"/>
                <w:b/>
                <w:bCs/>
                <w:lang w:eastAsia="ko-KR"/>
              </w:rPr>
            </w:pPr>
          </w:p>
          <w:p w14:paraId="56E03596" w14:textId="72748FC9" w:rsidR="00355941" w:rsidRDefault="00355941" w:rsidP="00355941">
            <w:pPr>
              <w:rPr>
                <w:rFonts w:eastAsiaTheme="minorEastAsia"/>
                <w:b/>
                <w:bCs/>
                <w:lang w:eastAsia="ko-KR"/>
              </w:rPr>
            </w:pPr>
          </w:p>
          <w:p w14:paraId="7CBCF91E" w14:textId="1F277C23" w:rsidR="00355941" w:rsidRDefault="00355941" w:rsidP="00355941">
            <w:pPr>
              <w:rPr>
                <w:rFonts w:eastAsiaTheme="minorEastAsia"/>
                <w:b/>
                <w:bCs/>
                <w:lang w:eastAsia="ko-KR"/>
              </w:rPr>
            </w:pPr>
            <w:r>
              <w:rPr>
                <w:rFonts w:eastAsiaTheme="minorEastAsia"/>
                <w:b/>
                <w:bCs/>
                <w:lang w:eastAsia="ko-KR"/>
              </w:rPr>
              <w:t>- Communication</w:t>
            </w:r>
          </w:p>
          <w:p w14:paraId="48D20456" w14:textId="56BB48E2" w:rsidR="00355941" w:rsidRPr="00355941" w:rsidRDefault="00355941" w:rsidP="00355941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b/>
                <w:bCs/>
                <w:lang w:eastAsia="ko-KR"/>
              </w:rPr>
              <w:t xml:space="preserve"> </w:t>
            </w:r>
            <w:r>
              <w:rPr>
                <w:rFonts w:eastAsiaTheme="minorEastAsia"/>
                <w:lang w:eastAsia="ko-KR"/>
              </w:rPr>
              <w:t xml:space="preserve">I prefer </w:t>
            </w:r>
            <w:r w:rsidR="00A44D9B">
              <w:rPr>
                <w:rFonts w:eastAsiaTheme="minorEastAsia"/>
                <w:lang w:eastAsia="ko-KR"/>
              </w:rPr>
              <w:t>Element</w:t>
            </w:r>
            <w:r>
              <w:rPr>
                <w:rFonts w:eastAsiaTheme="minorEastAsia"/>
                <w:lang w:eastAsia="ko-KR"/>
              </w:rPr>
              <w:t>.</w:t>
            </w:r>
            <w:r w:rsidR="00A2153D">
              <w:rPr>
                <w:rFonts w:eastAsiaTheme="minorEastAsia"/>
                <w:lang w:eastAsia="ko-KR"/>
              </w:rPr>
              <w:t xml:space="preserve"> </w:t>
            </w:r>
            <w:r w:rsidR="00A2153D" w:rsidRPr="00A2153D">
              <w:rPr>
                <w:rFonts w:eastAsiaTheme="minorEastAsia"/>
                <w:lang w:eastAsia="ko-KR"/>
              </w:rPr>
              <w:t xml:space="preserve">I would like your company to create a communication channel in </w:t>
            </w:r>
            <w:r w:rsidR="00A44D9B">
              <w:rPr>
                <w:rFonts w:eastAsiaTheme="minorEastAsia"/>
                <w:lang w:eastAsia="ko-KR"/>
              </w:rPr>
              <w:t>Element</w:t>
            </w:r>
            <w:r w:rsidR="00A2153D" w:rsidRPr="00A2153D">
              <w:rPr>
                <w:rFonts w:eastAsiaTheme="minorEastAsia"/>
                <w:lang w:eastAsia="ko-KR"/>
              </w:rPr>
              <w:t xml:space="preserve"> and contact me.</w:t>
            </w:r>
          </w:p>
          <w:p w14:paraId="37452879" w14:textId="3332883F" w:rsidR="00355941" w:rsidRPr="004070BD" w:rsidRDefault="00355941" w:rsidP="004070BD">
            <w:pPr>
              <w:rPr>
                <w:rFonts w:eastAsiaTheme="minorEastAsia"/>
                <w:lang w:eastAsia="ko-KR"/>
              </w:rPr>
            </w:pP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777D358B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732E8C69" w14:textId="60ED5E02" w:rsidR="00C612DA" w:rsidRPr="00906BEE" w:rsidRDefault="00000000" w:rsidP="00C612DA">
                  <w:pPr>
                    <w:pStyle w:val="Heading1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A6B318024B534013B997ECB6B9642C7F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Content>
                      <w:r w:rsidR="001C2417" w:rsidRPr="001C2417">
                        <w:t>Markus Schuster</w:t>
                      </w:r>
                    </w:sdtContent>
                  </w:sdt>
                </w:p>
                <w:p w14:paraId="5BCD8BE8" w14:textId="19136AF2" w:rsidR="00906BEE" w:rsidRPr="00906BEE" w:rsidRDefault="00000000" w:rsidP="00906BEE">
                  <w:pPr>
                    <w:pStyle w:val="Heading2"/>
                    <w:outlineLvl w:val="1"/>
                  </w:pPr>
                  <w:sdt>
                    <w:sdtPr>
                      <w:alias w:val="Enter Profession or Industry:"/>
                      <w:tag w:val="Enter Profession or Industry:"/>
                      <w:id w:val="-223601802"/>
                      <w:placeholder>
                        <w:docPart w:val="00C391B335C74EBD85C35AA7BB446503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D46754">
                        <w:t>senior game developer</w:t>
                      </w:r>
                    </w:sdtContent>
                  </w:sdt>
                  <w:r w:rsidR="007D6458" w:rsidRPr="007D6458">
                    <w:t xml:space="preserve"> </w:t>
                  </w:r>
                </w:p>
              </w:tc>
            </w:tr>
          </w:tbl>
          <w:p w14:paraId="197C15C7" w14:textId="77777777" w:rsidR="002C2CDD" w:rsidRPr="00906BEE" w:rsidRDefault="00000000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B529E76F53BC45E687A321B22A93A79B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Experience</w:t>
                </w:r>
              </w:sdtContent>
            </w:sdt>
          </w:p>
          <w:p w14:paraId="59FA8ED5" w14:textId="77777777" w:rsidR="00DA3D5F" w:rsidRPr="00DA3D5F" w:rsidRDefault="00DA3D5F" w:rsidP="00DA3D5F">
            <w:pPr>
              <w:pStyle w:val="NoSpacing"/>
            </w:pPr>
            <w:r>
              <w:t>I</w:t>
            </w:r>
            <w:r w:rsidRPr="00DA3D5F">
              <w:t>'ve done business with an incredible number of companies in the meantime.</w:t>
            </w:r>
          </w:p>
          <w:p w14:paraId="7C4676F0" w14:textId="77777777" w:rsidR="00DA3D5F" w:rsidRPr="00DA3D5F" w:rsidRDefault="00DA3D5F" w:rsidP="00DA3D5F">
            <w:pPr>
              <w:pStyle w:val="NoSpacing"/>
            </w:pPr>
            <w:r w:rsidRPr="00DA3D5F">
              <w:t>However, perhaps because of my hobby, almost all of my business was related to the game development business.</w:t>
            </w:r>
          </w:p>
          <w:p w14:paraId="364DD52A" w14:textId="77777777" w:rsidR="00DA3D5F" w:rsidRPr="00DA3D5F" w:rsidRDefault="00DA3D5F" w:rsidP="00DA3D5F">
            <w:pPr>
              <w:pStyle w:val="NoSpacing"/>
            </w:pPr>
          </w:p>
          <w:p w14:paraId="62F78F63" w14:textId="77777777" w:rsidR="00DA3D5F" w:rsidRPr="00DA3D5F" w:rsidRDefault="00DA3D5F" w:rsidP="00DA3D5F">
            <w:pPr>
              <w:pStyle w:val="NoSpacing"/>
            </w:pPr>
            <w:r w:rsidRPr="00DA3D5F">
              <w:t xml:space="preserve">From the beginning of 2010, while attending school, I started business with Lineage and </w:t>
            </w:r>
            <w:proofErr w:type="spellStart"/>
            <w:r w:rsidRPr="00DA3D5F">
              <w:t>Aion</w:t>
            </w:r>
            <w:proofErr w:type="spellEnd"/>
            <w:r w:rsidRPr="00DA3D5F">
              <w:t xml:space="preserve"> game publishers as a Russia Agent for NCSOFT.</w:t>
            </w:r>
          </w:p>
          <w:p w14:paraId="4E44AEB8" w14:textId="77777777" w:rsidR="00DA3D5F" w:rsidRPr="00DA3D5F" w:rsidRDefault="00DA3D5F" w:rsidP="00DA3D5F">
            <w:pPr>
              <w:pStyle w:val="NoSpacing"/>
            </w:pPr>
            <w:r w:rsidRPr="00DA3D5F">
              <w:t>At that time, while carrying out the basic business of game operation, I joined the automatic hunting (aka auto) prevention team, which was a headache in game operation at the time.</w:t>
            </w:r>
          </w:p>
          <w:p w14:paraId="3BEF95F2" w14:textId="77777777" w:rsidR="00DA3D5F" w:rsidRPr="00DA3D5F" w:rsidRDefault="00DA3D5F" w:rsidP="00DA3D5F">
            <w:pPr>
              <w:pStyle w:val="NoSpacing"/>
            </w:pPr>
            <w:r w:rsidRPr="00DA3D5F">
              <w:t>In the team, I conducted an auto program detection and repulsion project using process inspection of rootkit idea and pattern inspection.</w:t>
            </w:r>
          </w:p>
          <w:p w14:paraId="71583B3B" w14:textId="77777777" w:rsidR="00DA3D5F" w:rsidRPr="00DA3D5F" w:rsidRDefault="00DA3D5F" w:rsidP="00DA3D5F">
            <w:pPr>
              <w:pStyle w:val="NoSpacing"/>
            </w:pPr>
          </w:p>
          <w:p w14:paraId="60E529DD" w14:textId="77777777" w:rsidR="00DA3D5F" w:rsidRPr="00DA3D5F" w:rsidRDefault="00DA3D5F" w:rsidP="00DA3D5F">
            <w:pPr>
              <w:pStyle w:val="NoSpacing"/>
            </w:pPr>
            <w:r w:rsidRPr="00DA3D5F">
              <w:t>I left the company by running this business until 2012 and then pioneering the mobile game market in the game industry.</w:t>
            </w:r>
          </w:p>
          <w:p w14:paraId="5283DE9F" w14:textId="77777777" w:rsidR="00DA3D5F" w:rsidRPr="00DA3D5F" w:rsidRDefault="00DA3D5F" w:rsidP="00DA3D5F">
            <w:pPr>
              <w:pStyle w:val="NoSpacing"/>
            </w:pPr>
            <w:r w:rsidRPr="00DA3D5F">
              <w:t xml:space="preserve">From 2015 to 2019, I conducted business in Chinese betting game development companies such as slot machines, casinos, poker, </w:t>
            </w:r>
            <w:proofErr w:type="spellStart"/>
            <w:r w:rsidRPr="00DA3D5F">
              <w:t>powerball</w:t>
            </w:r>
            <w:proofErr w:type="spellEnd"/>
            <w:r w:rsidRPr="00DA3D5F">
              <w:t>, and lottery that provide services in China, Thailand, Vietnam, and Mongolia.</w:t>
            </w:r>
          </w:p>
          <w:p w14:paraId="280063B6" w14:textId="77777777" w:rsidR="00DA3D5F" w:rsidRPr="00DA3D5F" w:rsidRDefault="00DA3D5F" w:rsidP="00DA3D5F">
            <w:pPr>
              <w:pStyle w:val="NoSpacing"/>
            </w:pPr>
            <w:r w:rsidRPr="00DA3D5F">
              <w:t>After that, I worked another business, and I joined Freelancer to check the latest industry situation and verify my skills to start a business in the IT development industry again from the end of this year.</w:t>
            </w:r>
          </w:p>
          <w:p w14:paraId="31FE10D0" w14:textId="77777777" w:rsidR="00DA3D5F" w:rsidRPr="00DA3D5F" w:rsidRDefault="00DA3D5F" w:rsidP="00DA3D5F">
            <w:pPr>
              <w:pStyle w:val="NoSpacing"/>
            </w:pPr>
          </w:p>
          <w:p w14:paraId="7AD7D147" w14:textId="77777777" w:rsidR="00DA3D5F" w:rsidRPr="00DA3D5F" w:rsidRDefault="00DA3D5F" w:rsidP="00DA3D5F">
            <w:pPr>
              <w:pStyle w:val="NoSpacing"/>
            </w:pPr>
            <w:r w:rsidRPr="00DA3D5F">
              <w:t>In the meantime, I have been developing a racing game using NFT, and now I am finishing it in the final stage.</w:t>
            </w:r>
          </w:p>
          <w:p w14:paraId="44848934" w14:textId="77777777" w:rsidR="00DA3D5F" w:rsidRPr="00DA3D5F" w:rsidRDefault="00DA3D5F" w:rsidP="00DA3D5F">
            <w:pPr>
              <w:pStyle w:val="NoSpacing"/>
            </w:pPr>
            <w:r w:rsidRPr="00DA3D5F">
              <w:t xml:space="preserve">In addition, I developed simple games such as President running and </w:t>
            </w:r>
            <w:proofErr w:type="spellStart"/>
            <w:r w:rsidRPr="00DA3D5F">
              <w:t>IndieWrestler</w:t>
            </w:r>
            <w:proofErr w:type="spellEnd"/>
            <w:r w:rsidRPr="00DA3D5F">
              <w:t>.</w:t>
            </w:r>
          </w:p>
          <w:p w14:paraId="39DDE234" w14:textId="2B9065D6" w:rsidR="002C2CDD" w:rsidRPr="00DA3D5F" w:rsidRDefault="00DA3D5F" w:rsidP="00DA3D5F">
            <w:pPr>
              <w:pStyle w:val="NoSpacing"/>
            </w:pPr>
            <w:r w:rsidRPr="00DA3D5F">
              <w:t>If you want, I can't show the original project, but I can give you model images and a description of the field you want.</w:t>
            </w:r>
          </w:p>
          <w:p w14:paraId="0064018F" w14:textId="3274A9BE" w:rsidR="002C2CDD" w:rsidRPr="00906BEE" w:rsidRDefault="002C2CDD" w:rsidP="007569C1"/>
          <w:p w14:paraId="179C7357" w14:textId="77777777" w:rsidR="002C2CDD" w:rsidRPr="00906BEE" w:rsidRDefault="00000000" w:rsidP="007569C1">
            <w:pPr>
              <w:pStyle w:val="Heading3"/>
            </w:pPr>
            <w:sdt>
              <w:sdtPr>
                <w:alias w:val="Volunteer Experience or Leadership:"/>
                <w:tag w:val="Volunteer Experience or Leadership:"/>
                <w:id w:val="-1093778966"/>
                <w:placeholder>
                  <w:docPart w:val="1C764AA9D99E4F2ABF3DA4024917E116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Volunteer Experience or Leadership</w:t>
                </w:r>
              </w:sdtContent>
            </w:sdt>
          </w:p>
          <w:p w14:paraId="3AC95166" w14:textId="3CFA15B2" w:rsidR="00CF123C" w:rsidRDefault="00CF123C" w:rsidP="00CF123C">
            <w:r>
              <w:t>Since 2015, I have been worked in the gambling game development and service industry, leading a development team of 5-7 developer and conducted the business as a team leader.</w:t>
            </w:r>
          </w:p>
          <w:p w14:paraId="4B9E8B70" w14:textId="77777777" w:rsidR="00741125" w:rsidRDefault="00CF123C" w:rsidP="00CF123C">
            <w:r>
              <w:t>In addition, while actually servicing the game developed by our team, communication with users was also conducted smoothly, increasing customer satisfaction.</w:t>
            </w:r>
          </w:p>
          <w:p w14:paraId="7D137DD0" w14:textId="77777777" w:rsidR="00A635D3" w:rsidRDefault="00A635D3" w:rsidP="00CF123C"/>
          <w:p w14:paraId="63C92DF7" w14:textId="5E519C8D" w:rsidR="00A635D3" w:rsidRDefault="00A635D3" w:rsidP="00CF123C"/>
          <w:p w14:paraId="7BEFB405" w14:textId="292511DD" w:rsidR="00A635D3" w:rsidRDefault="00A635D3" w:rsidP="00CF123C"/>
          <w:p w14:paraId="0E2B177E" w14:textId="77777777" w:rsidR="00A635D3" w:rsidRDefault="00A635D3" w:rsidP="00CF123C"/>
          <w:p w14:paraId="17609B53" w14:textId="77777777" w:rsidR="00A635D3" w:rsidRDefault="00A635D3" w:rsidP="00A635D3">
            <w:pPr>
              <w:pStyle w:val="ListParagraph"/>
              <w:numPr>
                <w:ilvl w:val="0"/>
                <w:numId w:val="11"/>
              </w:numPr>
            </w:pPr>
            <w:r>
              <w:t>In addition, research on the field of NFT, which is currently a new development direction of the industry, has been completed to initially recognize it, and projects based on it have been developed and completed.</w:t>
            </w:r>
          </w:p>
          <w:p w14:paraId="70338B47" w14:textId="77777777" w:rsidR="00A635D3" w:rsidRDefault="00A635D3" w:rsidP="00A635D3">
            <w:pPr>
              <w:pStyle w:val="ListParagraph"/>
              <w:numPr>
                <w:ilvl w:val="0"/>
                <w:numId w:val="11"/>
              </w:numPr>
            </w:pPr>
            <w:r>
              <w:t>I am not afraid to try new technologies. Rather, I want to enter more dynamically.</w:t>
            </w:r>
          </w:p>
          <w:p w14:paraId="580A0DEB" w14:textId="77777777" w:rsidR="00A635D3" w:rsidRDefault="00A635D3" w:rsidP="00A635D3">
            <w:pPr>
              <w:pStyle w:val="ListParagraph"/>
              <w:numPr>
                <w:ilvl w:val="0"/>
                <w:numId w:val="11"/>
              </w:numPr>
            </w:pPr>
            <w:r>
              <w:t>And since I love the field of online game development, I hope you will take advantage of this in our joint ventures in the future.</w:t>
            </w:r>
          </w:p>
          <w:p w14:paraId="563FDEA8" w14:textId="77777777" w:rsidR="00355941" w:rsidRDefault="00355941" w:rsidP="00355941"/>
          <w:p w14:paraId="1CF0C411" w14:textId="77777777" w:rsidR="00355941" w:rsidRDefault="00355941" w:rsidP="00355941"/>
          <w:p w14:paraId="6B5701DA" w14:textId="77777777" w:rsidR="00355941" w:rsidRDefault="00355941" w:rsidP="00355941"/>
          <w:p w14:paraId="013C642C" w14:textId="77777777" w:rsidR="00355941" w:rsidRDefault="00355941" w:rsidP="00355941"/>
          <w:p w14:paraId="77D7AB2B" w14:textId="77777777" w:rsidR="00355941" w:rsidRDefault="00355941" w:rsidP="00355941"/>
          <w:p w14:paraId="68018069" w14:textId="04DB9B0B" w:rsidR="00355941" w:rsidRPr="00906BEE" w:rsidRDefault="00355941" w:rsidP="00355941"/>
        </w:tc>
      </w:tr>
    </w:tbl>
    <w:p w14:paraId="78E0ACF0" w14:textId="64BB7000" w:rsidR="00C62C50" w:rsidRDefault="00C62C50" w:rsidP="00E22E87">
      <w:pPr>
        <w:pStyle w:val="NoSpacing"/>
      </w:pPr>
    </w:p>
    <w:p w14:paraId="05C49887" w14:textId="621C356D" w:rsidR="003E70D8" w:rsidRDefault="003E70D8" w:rsidP="00E22E87">
      <w:pPr>
        <w:pStyle w:val="NoSpacing"/>
      </w:pPr>
    </w:p>
    <w:p w14:paraId="6F3A9440" w14:textId="35564C8B" w:rsidR="003E70D8" w:rsidRDefault="003E70D8" w:rsidP="00E22E87">
      <w:pPr>
        <w:pStyle w:val="NoSpacing"/>
      </w:pPr>
    </w:p>
    <w:p w14:paraId="4AC33C8C" w14:textId="3EF6AEB6" w:rsidR="003E70D8" w:rsidRDefault="003E70D8" w:rsidP="00E22E87">
      <w:pPr>
        <w:pStyle w:val="NoSpacing"/>
      </w:pPr>
    </w:p>
    <w:p w14:paraId="476885F9" w14:textId="46816978" w:rsidR="00210E5D" w:rsidRDefault="00210E5D" w:rsidP="009C4F46">
      <w:pPr>
        <w:rPr>
          <w:sz w:val="24"/>
          <w:szCs w:val="24"/>
        </w:rPr>
      </w:pPr>
    </w:p>
    <w:sectPr w:rsidR="00210E5D" w:rsidSect="00336CC9">
      <w:footerReference w:type="default" r:id="rId10"/>
      <w:footerReference w:type="first" r:id="rId11"/>
      <w:pgSz w:w="12240" w:h="15840"/>
      <w:pgMar w:top="864" w:right="864" w:bottom="1440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5F524" w14:textId="77777777" w:rsidR="004D2781" w:rsidRDefault="004D2781" w:rsidP="00713050">
      <w:pPr>
        <w:spacing w:line="240" w:lineRule="auto"/>
      </w:pPr>
      <w:r>
        <w:separator/>
      </w:r>
    </w:p>
  </w:endnote>
  <w:endnote w:type="continuationSeparator" w:id="0">
    <w:p w14:paraId="678AEE51" w14:textId="77777777" w:rsidR="004D2781" w:rsidRDefault="004D2781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altName w:val="Franklin Gothic Demi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65690999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4140599" w14:textId="495716C7" w:rsidR="00C2098A" w:rsidRDefault="00C2098A" w:rsidP="00684488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F277655" w14:textId="2D119DD8" w:rsidR="00C2098A" w:rsidRDefault="00C2098A" w:rsidP="00684488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7F353BF" w14:textId="4D69E9F1" w:rsidR="00C2098A" w:rsidRDefault="00C2098A" w:rsidP="00684488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CE0C16B" w14:textId="55F7A3FA" w:rsidR="00C2098A" w:rsidRDefault="00C2098A" w:rsidP="00684488">
          <w:pPr>
            <w:pStyle w:val="Footer"/>
          </w:pPr>
        </w:p>
      </w:tc>
    </w:tr>
    <w:tr w:rsidR="00684488" w14:paraId="33C8D826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09A229B9" w14:textId="77777777" w:rsidR="00684488" w:rsidRPr="00CA3DF1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2D274A57" w14:textId="77777777" w:rsidR="00684488" w:rsidRPr="00C2098A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75BC4EB" w14:textId="77777777" w:rsidR="00684488" w:rsidRPr="00C2098A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769E58FD" w14:textId="77777777" w:rsidR="00684488" w:rsidRPr="00C2098A" w:rsidRDefault="00684488" w:rsidP="00811117">
          <w:pPr>
            <w:pStyle w:val="Footer"/>
          </w:pPr>
        </w:p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8F58F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022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AB2DB" w14:textId="2F7654C2" w:rsidR="00217980" w:rsidRPr="00DA3D5F" w:rsidRDefault="00A635D3" w:rsidP="00A635D3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04E99" w14:textId="77777777" w:rsidR="004D2781" w:rsidRDefault="004D2781" w:rsidP="00713050">
      <w:pPr>
        <w:spacing w:line="240" w:lineRule="auto"/>
      </w:pPr>
      <w:r>
        <w:separator/>
      </w:r>
    </w:p>
  </w:footnote>
  <w:footnote w:type="continuationSeparator" w:id="0">
    <w:p w14:paraId="61DC446B" w14:textId="77777777" w:rsidR="004D2781" w:rsidRDefault="004D2781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922F1A"/>
    <w:multiLevelType w:val="hybridMultilevel"/>
    <w:tmpl w:val="FC4EDFA2"/>
    <w:lvl w:ilvl="0" w:tplc="FB0C82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972232">
    <w:abstractNumId w:val="9"/>
  </w:num>
  <w:num w:numId="2" w16cid:durableId="1683780601">
    <w:abstractNumId w:val="7"/>
  </w:num>
  <w:num w:numId="3" w16cid:durableId="447630710">
    <w:abstractNumId w:val="6"/>
  </w:num>
  <w:num w:numId="4" w16cid:durableId="1747602887">
    <w:abstractNumId w:val="5"/>
  </w:num>
  <w:num w:numId="5" w16cid:durableId="1622422120">
    <w:abstractNumId w:val="4"/>
  </w:num>
  <w:num w:numId="6" w16cid:durableId="201868268">
    <w:abstractNumId w:val="8"/>
  </w:num>
  <w:num w:numId="7" w16cid:durableId="578447032">
    <w:abstractNumId w:val="3"/>
  </w:num>
  <w:num w:numId="8" w16cid:durableId="334963410">
    <w:abstractNumId w:val="2"/>
  </w:num>
  <w:num w:numId="9" w16cid:durableId="265575956">
    <w:abstractNumId w:val="1"/>
  </w:num>
  <w:num w:numId="10" w16cid:durableId="411856415">
    <w:abstractNumId w:val="0"/>
  </w:num>
  <w:num w:numId="11" w16cid:durableId="225378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BB"/>
    <w:rsid w:val="00091382"/>
    <w:rsid w:val="000A07DA"/>
    <w:rsid w:val="000A2BFA"/>
    <w:rsid w:val="000B0619"/>
    <w:rsid w:val="000B61CA"/>
    <w:rsid w:val="000F7610"/>
    <w:rsid w:val="00114ED7"/>
    <w:rsid w:val="001300CA"/>
    <w:rsid w:val="00140B0E"/>
    <w:rsid w:val="001A5CA9"/>
    <w:rsid w:val="001B2AC1"/>
    <w:rsid w:val="001B403A"/>
    <w:rsid w:val="001C2417"/>
    <w:rsid w:val="001F4095"/>
    <w:rsid w:val="001F4583"/>
    <w:rsid w:val="00210E5D"/>
    <w:rsid w:val="00217980"/>
    <w:rsid w:val="00234A3F"/>
    <w:rsid w:val="00271662"/>
    <w:rsid w:val="0027404F"/>
    <w:rsid w:val="002834D2"/>
    <w:rsid w:val="00290AAA"/>
    <w:rsid w:val="00293B83"/>
    <w:rsid w:val="002B091C"/>
    <w:rsid w:val="002C2CDD"/>
    <w:rsid w:val="002D45C6"/>
    <w:rsid w:val="002F03FA"/>
    <w:rsid w:val="00304852"/>
    <w:rsid w:val="00313E86"/>
    <w:rsid w:val="0032775B"/>
    <w:rsid w:val="00333CD3"/>
    <w:rsid w:val="00336CC9"/>
    <w:rsid w:val="00340365"/>
    <w:rsid w:val="00342B64"/>
    <w:rsid w:val="00355941"/>
    <w:rsid w:val="00364079"/>
    <w:rsid w:val="003965C6"/>
    <w:rsid w:val="003C5528"/>
    <w:rsid w:val="003D03E5"/>
    <w:rsid w:val="003E70D8"/>
    <w:rsid w:val="004070BD"/>
    <w:rsid w:val="004077FB"/>
    <w:rsid w:val="004244FF"/>
    <w:rsid w:val="00424D3C"/>
    <w:rsid w:val="00424DD9"/>
    <w:rsid w:val="004305E4"/>
    <w:rsid w:val="0046104A"/>
    <w:rsid w:val="004717C5"/>
    <w:rsid w:val="004A24CC"/>
    <w:rsid w:val="004D2781"/>
    <w:rsid w:val="00523479"/>
    <w:rsid w:val="00543DB7"/>
    <w:rsid w:val="005729B0"/>
    <w:rsid w:val="00583E4F"/>
    <w:rsid w:val="005F3910"/>
    <w:rsid w:val="00641630"/>
    <w:rsid w:val="0066069C"/>
    <w:rsid w:val="00684488"/>
    <w:rsid w:val="006A3CE7"/>
    <w:rsid w:val="006A7746"/>
    <w:rsid w:val="006C4C50"/>
    <w:rsid w:val="006D76B1"/>
    <w:rsid w:val="00713050"/>
    <w:rsid w:val="00741125"/>
    <w:rsid w:val="00746F7F"/>
    <w:rsid w:val="007569C1"/>
    <w:rsid w:val="00763832"/>
    <w:rsid w:val="00772919"/>
    <w:rsid w:val="007D2696"/>
    <w:rsid w:val="007D2FD2"/>
    <w:rsid w:val="007D406E"/>
    <w:rsid w:val="007D6458"/>
    <w:rsid w:val="00811117"/>
    <w:rsid w:val="00823C54"/>
    <w:rsid w:val="00841146"/>
    <w:rsid w:val="0088504C"/>
    <w:rsid w:val="0089382B"/>
    <w:rsid w:val="008967AC"/>
    <w:rsid w:val="008A1907"/>
    <w:rsid w:val="008C6BCA"/>
    <w:rsid w:val="008C7B50"/>
    <w:rsid w:val="008E4B30"/>
    <w:rsid w:val="00906BEE"/>
    <w:rsid w:val="009243E7"/>
    <w:rsid w:val="00985D58"/>
    <w:rsid w:val="009B3C40"/>
    <w:rsid w:val="009C4F46"/>
    <w:rsid w:val="009F7AD9"/>
    <w:rsid w:val="009F7F0B"/>
    <w:rsid w:val="00A2153D"/>
    <w:rsid w:val="00A42540"/>
    <w:rsid w:val="00A44D9B"/>
    <w:rsid w:val="00A50939"/>
    <w:rsid w:val="00A635D3"/>
    <w:rsid w:val="00A83413"/>
    <w:rsid w:val="00AA6A40"/>
    <w:rsid w:val="00AA75F6"/>
    <w:rsid w:val="00AD00FD"/>
    <w:rsid w:val="00AF0A8E"/>
    <w:rsid w:val="00B235B6"/>
    <w:rsid w:val="00B27019"/>
    <w:rsid w:val="00B5664D"/>
    <w:rsid w:val="00B606A4"/>
    <w:rsid w:val="00B70E1B"/>
    <w:rsid w:val="00B76A83"/>
    <w:rsid w:val="00BA5B40"/>
    <w:rsid w:val="00BD0206"/>
    <w:rsid w:val="00C2098A"/>
    <w:rsid w:val="00C25166"/>
    <w:rsid w:val="00C5444A"/>
    <w:rsid w:val="00C612DA"/>
    <w:rsid w:val="00C62C50"/>
    <w:rsid w:val="00C7741E"/>
    <w:rsid w:val="00C875AB"/>
    <w:rsid w:val="00CA3DF1"/>
    <w:rsid w:val="00CA4581"/>
    <w:rsid w:val="00CE18D5"/>
    <w:rsid w:val="00CF123C"/>
    <w:rsid w:val="00D04109"/>
    <w:rsid w:val="00D46754"/>
    <w:rsid w:val="00D97A41"/>
    <w:rsid w:val="00DA3D5F"/>
    <w:rsid w:val="00DD3CF6"/>
    <w:rsid w:val="00DD6416"/>
    <w:rsid w:val="00DF4E0A"/>
    <w:rsid w:val="00E02DCD"/>
    <w:rsid w:val="00E12C60"/>
    <w:rsid w:val="00E22E87"/>
    <w:rsid w:val="00E57630"/>
    <w:rsid w:val="00E66CD6"/>
    <w:rsid w:val="00E86C2B"/>
    <w:rsid w:val="00EB2D52"/>
    <w:rsid w:val="00EF7CC9"/>
    <w:rsid w:val="00F207C0"/>
    <w:rsid w:val="00F20AE5"/>
    <w:rsid w:val="00F47E97"/>
    <w:rsid w:val="00F645C7"/>
    <w:rsid w:val="00F661BB"/>
    <w:rsid w:val="00FA1E31"/>
    <w:rsid w:val="00FD5854"/>
    <w:rsid w:val="00FD5CA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D86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55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Microsoft\Office\16.0\DTS\en-US%7b087DC796-4BE0-4FEE-BBA4-FB085D7ECCFF%7d\%7bD9E44059-B2F6-4642-91FC-C25AFBAECDFE%7dtf1639271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31809E43524E45BFDC832D10744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49B2C-A44A-446A-A28F-47E62547C3AC}"/>
      </w:docPartPr>
      <w:docPartBody>
        <w:p w:rsidR="00F1212C" w:rsidRDefault="00132F73">
          <w:pPr>
            <w:pStyle w:val="C531809E43524E45BFDC832D10744B38"/>
          </w:pPr>
          <w:r w:rsidRPr="00906BEE">
            <w:t>Objective</w:t>
          </w:r>
        </w:p>
      </w:docPartBody>
    </w:docPart>
    <w:docPart>
      <w:docPartPr>
        <w:name w:val="A6B318024B534013B997ECB6B9642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CCCAA-C756-4FA4-B1D8-8DF32C6EB745}"/>
      </w:docPartPr>
      <w:docPartBody>
        <w:p w:rsidR="00F1212C" w:rsidRDefault="00132F73">
          <w:pPr>
            <w:pStyle w:val="A6B318024B534013B997ECB6B9642C7F"/>
          </w:pPr>
          <w:r>
            <w:t>Your name</w:t>
          </w:r>
        </w:p>
      </w:docPartBody>
    </w:docPart>
    <w:docPart>
      <w:docPartPr>
        <w:name w:val="00C391B335C74EBD85C35AA7BB446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C44D9-97DF-4CF4-A49E-EB5C9FDA9387}"/>
      </w:docPartPr>
      <w:docPartBody>
        <w:p w:rsidR="00F1212C" w:rsidRDefault="00132F73">
          <w:pPr>
            <w:pStyle w:val="00C391B335C74EBD85C35AA7BB446503"/>
          </w:pPr>
          <w:r w:rsidRPr="007D6458">
            <w:t>Profession or Industry</w:t>
          </w:r>
        </w:p>
      </w:docPartBody>
    </w:docPart>
    <w:docPart>
      <w:docPartPr>
        <w:name w:val="B529E76F53BC45E687A321B22A93A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0339E-FA28-40ED-AD08-344543350566}"/>
      </w:docPartPr>
      <w:docPartBody>
        <w:p w:rsidR="00F1212C" w:rsidRDefault="00132F73">
          <w:pPr>
            <w:pStyle w:val="B529E76F53BC45E687A321B22A93A79B"/>
          </w:pPr>
          <w:r w:rsidRPr="00906BEE">
            <w:t>Experience</w:t>
          </w:r>
        </w:p>
      </w:docPartBody>
    </w:docPart>
    <w:docPart>
      <w:docPartPr>
        <w:name w:val="1C764AA9D99E4F2ABF3DA4024917E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47AA0-D47C-4B7F-9F10-281FC7F55432}"/>
      </w:docPartPr>
      <w:docPartBody>
        <w:p w:rsidR="00F1212C" w:rsidRDefault="00132F73">
          <w:pPr>
            <w:pStyle w:val="1C764AA9D99E4F2ABF3DA4024917E116"/>
          </w:pPr>
          <w:r w:rsidRPr="00906BEE">
            <w:t>Volunteer Experience or 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altName w:val="Franklin Gothic Demi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B0"/>
    <w:rsid w:val="00025557"/>
    <w:rsid w:val="00132F73"/>
    <w:rsid w:val="00302EB0"/>
    <w:rsid w:val="00694909"/>
    <w:rsid w:val="006A16FC"/>
    <w:rsid w:val="008317AD"/>
    <w:rsid w:val="00947B83"/>
    <w:rsid w:val="00CA3361"/>
    <w:rsid w:val="00E41B9A"/>
    <w:rsid w:val="00E41F1D"/>
    <w:rsid w:val="00F1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31809E43524E45BFDC832D10744B38">
    <w:name w:val="C531809E43524E45BFDC832D10744B38"/>
  </w:style>
  <w:style w:type="paragraph" w:customStyle="1" w:styleId="A6B318024B534013B997ECB6B9642C7F">
    <w:name w:val="A6B318024B534013B997ECB6B9642C7F"/>
  </w:style>
  <w:style w:type="paragraph" w:customStyle="1" w:styleId="00C391B335C74EBD85C35AA7BB446503">
    <w:name w:val="00C391B335C74EBD85C35AA7BB446503"/>
  </w:style>
  <w:style w:type="paragraph" w:customStyle="1" w:styleId="B529E76F53BC45E687A321B22A93A79B">
    <w:name w:val="B529E76F53BC45E687A321B22A93A79B"/>
  </w:style>
  <w:style w:type="paragraph" w:customStyle="1" w:styleId="1C764AA9D99E4F2ABF3DA4024917E116">
    <w:name w:val="1C764AA9D99E4F2ABF3DA4024917E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{D9E44059-B2F6-4642-91FC-C25AFBAECDFE}tf16392716_win32.dotx</Template>
  <TotalTime>0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senior game developer</dc:subject>
  <dc:creator/>
  <cp:keywords/>
  <dc:description>https://yatsynakat.wixsite.com/katerynablog</dc:description>
  <cp:lastModifiedBy/>
  <cp:revision>1</cp:revision>
  <dcterms:created xsi:type="dcterms:W3CDTF">2021-11-27T14:42:00Z</dcterms:created>
  <dcterms:modified xsi:type="dcterms:W3CDTF">2022-08-10T01:21:00Z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